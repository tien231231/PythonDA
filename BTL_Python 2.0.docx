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F2DFA" w14:textId="77777777" w:rsidR="00470730" w:rsidRPr="00FE382F" w:rsidRDefault="00470730" w:rsidP="00470730">
      <w:pPr>
        <w:spacing w:before="80" w:after="80"/>
        <w:ind w:left="360"/>
        <w:jc w:val="center"/>
        <w:rPr>
          <w:rFonts w:cs="Times New Roman"/>
          <w:b/>
          <w:sz w:val="30"/>
          <w:szCs w:val="28"/>
        </w:rPr>
      </w:pPr>
      <w:r w:rsidRPr="00FE382F">
        <w:rPr>
          <w:rFonts w:cs="Times New Roman"/>
          <w:b/>
          <w:sz w:val="30"/>
          <w:szCs w:val="28"/>
        </w:rPr>
        <w:t>TRƯỜNG ĐẠI HỌC THĂNG LONG</w:t>
      </w:r>
    </w:p>
    <w:p w14:paraId="48637AE7" w14:textId="77777777" w:rsidR="00470730" w:rsidRPr="00FE382F" w:rsidRDefault="00470730" w:rsidP="00470730">
      <w:pPr>
        <w:spacing w:before="80" w:after="80"/>
        <w:ind w:left="360"/>
        <w:jc w:val="center"/>
        <w:rPr>
          <w:rFonts w:cs="Times New Roman"/>
          <w:b/>
          <w:sz w:val="36"/>
          <w:szCs w:val="36"/>
        </w:rPr>
      </w:pPr>
      <w:r w:rsidRPr="00FE382F">
        <w:rPr>
          <w:rFonts w:cs="Times New Roman"/>
          <w:b/>
          <w:sz w:val="36"/>
          <w:szCs w:val="36"/>
        </w:rPr>
        <w:t>BỘ MÔN TIN HỌC</w:t>
      </w:r>
    </w:p>
    <w:p w14:paraId="2B6EDAC4" w14:textId="77777777" w:rsidR="00470730" w:rsidRPr="00FE382F" w:rsidRDefault="00470730" w:rsidP="00470730">
      <w:pPr>
        <w:ind w:left="360"/>
        <w:jc w:val="center"/>
        <w:rPr>
          <w:rFonts w:cs="Times New Roman"/>
        </w:rPr>
      </w:pPr>
      <w:r w:rsidRPr="00FE382F">
        <w:rPr>
          <w:rFonts w:cs="Times New Roman"/>
          <w:noProof/>
          <w:lang w:val="en-US" w:eastAsia="ja-JP"/>
        </w:rPr>
        <w:drawing>
          <wp:anchor distT="0" distB="0" distL="114300" distR="114300" simplePos="0" relativeHeight="251659264" behindDoc="0" locked="0" layoutInCell="1" allowOverlap="1" wp14:anchorId="009587D9" wp14:editId="03892D5C">
            <wp:simplePos x="0" y="0"/>
            <wp:positionH relativeFrom="margin">
              <wp:posOffset>1684909</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82F">
        <w:rPr>
          <w:rFonts w:cs="Times New Roman"/>
          <w:b/>
        </w:rPr>
        <w:t>---o0o---</w:t>
      </w:r>
    </w:p>
    <w:p w14:paraId="56CB6BCA" w14:textId="77777777" w:rsidR="00470730" w:rsidRPr="00FE382F" w:rsidRDefault="00470730" w:rsidP="0047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20"/>
        <w:jc w:val="center"/>
        <w:rPr>
          <w:rFonts w:eastAsia="Times New Roman" w:cs="Times New Roman"/>
          <w:b/>
          <w:bCs/>
          <w:color w:val="000000"/>
          <w:sz w:val="60"/>
          <w:szCs w:val="60"/>
        </w:rPr>
      </w:pPr>
      <w:r w:rsidRPr="00FE382F">
        <w:rPr>
          <w:rFonts w:eastAsia="Times New Roman" w:cs="Times New Roman"/>
          <w:b/>
          <w:bCs/>
          <w:color w:val="000000"/>
          <w:sz w:val="60"/>
          <w:szCs w:val="60"/>
        </w:rPr>
        <w:t>BÀI TẬP LỚN</w:t>
      </w:r>
    </w:p>
    <w:p w14:paraId="54F31560" w14:textId="77777777" w:rsidR="00470730" w:rsidRPr="00FE382F" w:rsidRDefault="00470730" w:rsidP="00470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rFonts w:eastAsia="Times New Roman" w:cs="Times New Roman"/>
          <w:b/>
          <w:bCs/>
          <w:color w:val="000000"/>
          <w:sz w:val="60"/>
          <w:szCs w:val="60"/>
        </w:rPr>
      </w:pPr>
      <w:r w:rsidRPr="00FE382F">
        <w:rPr>
          <w:rFonts w:eastAsia="Times New Roman" w:cs="Times New Roman"/>
          <w:b/>
          <w:bCs/>
          <w:color w:val="000000"/>
          <w:sz w:val="60"/>
          <w:szCs w:val="60"/>
        </w:rPr>
        <w:t>LẬP TRÌNH PYTHON</w:t>
      </w:r>
    </w:p>
    <w:p w14:paraId="0C87DA6C" w14:textId="77777777" w:rsidR="00470730" w:rsidRPr="00FE382F" w:rsidRDefault="00470730" w:rsidP="00470730">
      <w:pPr>
        <w:tabs>
          <w:tab w:val="left" w:pos="916"/>
          <w:tab w:val="left" w:pos="1832"/>
          <w:tab w:val="left" w:pos="226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0"/>
        <w:jc w:val="center"/>
        <w:rPr>
          <w:rFonts w:eastAsia="Times New Roman" w:cs="Times New Roman"/>
          <w:b/>
          <w:bCs/>
          <w:color w:val="000000"/>
          <w:sz w:val="40"/>
          <w:szCs w:val="40"/>
          <w:lang w:val="en-US"/>
        </w:rPr>
      </w:pPr>
      <w:r w:rsidRPr="00FE382F">
        <w:rPr>
          <w:rFonts w:eastAsia="Times New Roman" w:cs="Times New Roman"/>
          <w:b/>
          <w:bCs/>
          <w:color w:val="000000"/>
          <w:sz w:val="40"/>
          <w:szCs w:val="40"/>
        </w:rPr>
        <w:t>SỐ LIỆU COVID – 19 TRÊN TOÀN THẾ GIỚI</w:t>
      </w:r>
    </w:p>
    <w:p w14:paraId="52D30CD8" w14:textId="263E0E96" w:rsidR="00470730" w:rsidRPr="00FE382F" w:rsidRDefault="00470730" w:rsidP="00470730">
      <w:pPr>
        <w:tabs>
          <w:tab w:val="left" w:pos="2268"/>
          <w:tab w:val="left" w:pos="2748"/>
          <w:tab w:val="left" w:pos="3664"/>
          <w:tab w:val="left" w:pos="4962"/>
          <w:tab w:val="left" w:pos="5387"/>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1304"/>
        <w:rPr>
          <w:rFonts w:eastAsia="Times New Roman" w:cs="Times New Roman"/>
          <w:b/>
          <w:bCs/>
          <w:color w:val="000000"/>
          <w:szCs w:val="26"/>
        </w:rPr>
      </w:pPr>
      <w:r w:rsidRPr="00FE382F">
        <w:rPr>
          <w:rFonts w:eastAsia="Times New Roman" w:cs="Times New Roman"/>
          <w:b/>
          <w:bCs/>
          <w:color w:val="000000"/>
          <w:szCs w:val="26"/>
        </w:rPr>
        <w:t>SINH VIÊN THỰC HIỆN:</w:t>
      </w:r>
      <w:r w:rsidRPr="00FE382F">
        <w:rPr>
          <w:rFonts w:eastAsia="Times New Roman" w:cs="Times New Roman"/>
          <w:b/>
          <w:bCs/>
          <w:color w:val="000000"/>
          <w:szCs w:val="26"/>
        </w:rPr>
        <w:tab/>
      </w:r>
      <w:r w:rsidRPr="00FE382F">
        <w:rPr>
          <w:rFonts w:eastAsia="Times New Roman" w:cs="Times New Roman"/>
          <w:color w:val="000000"/>
          <w:szCs w:val="26"/>
        </w:rPr>
        <w:t xml:space="preserve">NGUYỄN </w:t>
      </w:r>
      <w:r w:rsidR="001D3E13">
        <w:rPr>
          <w:rFonts w:eastAsia="Times New Roman" w:cs="Times New Roman"/>
          <w:color w:val="000000"/>
          <w:szCs w:val="26"/>
        </w:rPr>
        <w:t xml:space="preserve">QUYẾT TIẾN </w:t>
      </w:r>
      <w:r w:rsidRPr="00FE382F">
        <w:rPr>
          <w:rFonts w:eastAsia="Times New Roman" w:cs="Times New Roman"/>
          <w:color w:val="000000"/>
          <w:szCs w:val="26"/>
        </w:rPr>
        <w:t>–</w:t>
      </w:r>
      <w:r w:rsidR="001D3E13">
        <w:rPr>
          <w:rFonts w:eastAsia="Times New Roman" w:cs="Times New Roman"/>
          <w:color w:val="000000"/>
          <w:szCs w:val="26"/>
        </w:rPr>
        <w:t xml:space="preserve"> </w:t>
      </w:r>
      <w:r w:rsidRPr="00FE382F">
        <w:rPr>
          <w:rFonts w:eastAsia="Times New Roman" w:cs="Times New Roman"/>
          <w:color w:val="000000"/>
          <w:szCs w:val="26"/>
        </w:rPr>
        <w:t>A</w:t>
      </w:r>
      <w:r w:rsidR="001D3E13">
        <w:rPr>
          <w:rFonts w:eastAsia="Times New Roman" w:cs="Times New Roman"/>
          <w:color w:val="000000"/>
          <w:szCs w:val="26"/>
        </w:rPr>
        <w:t>35884</w:t>
      </w:r>
    </w:p>
    <w:p w14:paraId="05A0895F" w14:textId="31FAC843" w:rsidR="00470730" w:rsidRPr="00FE382F" w:rsidRDefault="00470730" w:rsidP="00470730">
      <w:pPr>
        <w:tabs>
          <w:tab w:val="left" w:pos="2268"/>
          <w:tab w:val="left" w:pos="2748"/>
          <w:tab w:val="left" w:pos="3664"/>
          <w:tab w:val="left" w:pos="4962"/>
          <w:tab w:val="left" w:pos="5387"/>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1418"/>
        <w:rPr>
          <w:rFonts w:eastAsia="Times New Roman" w:cs="Times New Roman"/>
          <w:color w:val="000000"/>
          <w:szCs w:val="26"/>
        </w:rPr>
      </w:pPr>
      <w:r w:rsidRPr="00FE382F">
        <w:rPr>
          <w:rFonts w:eastAsia="Times New Roman" w:cs="Times New Roman"/>
          <w:b/>
          <w:bCs/>
          <w:color w:val="000000"/>
          <w:szCs w:val="26"/>
        </w:rPr>
        <w:tab/>
      </w:r>
      <w:r w:rsidRPr="00FE382F">
        <w:rPr>
          <w:rFonts w:eastAsia="Times New Roman" w:cs="Times New Roman"/>
          <w:b/>
          <w:bCs/>
          <w:color w:val="000000"/>
          <w:szCs w:val="26"/>
        </w:rPr>
        <w:tab/>
      </w:r>
      <w:r w:rsidRPr="00FE382F">
        <w:rPr>
          <w:rFonts w:eastAsia="Times New Roman" w:cs="Times New Roman"/>
          <w:b/>
          <w:bCs/>
          <w:color w:val="000000"/>
          <w:szCs w:val="26"/>
        </w:rPr>
        <w:tab/>
      </w:r>
      <w:r w:rsidRPr="00FE382F">
        <w:rPr>
          <w:rFonts w:eastAsia="Times New Roman" w:cs="Times New Roman"/>
          <w:b/>
          <w:bCs/>
          <w:color w:val="000000"/>
          <w:szCs w:val="26"/>
        </w:rPr>
        <w:tab/>
      </w:r>
      <w:r w:rsidR="001507A0">
        <w:rPr>
          <w:rFonts w:eastAsia="Times New Roman" w:cs="Times New Roman"/>
          <w:color w:val="000000"/>
          <w:szCs w:val="26"/>
        </w:rPr>
        <w:t>TRẦN MINH HẢI</w:t>
      </w:r>
      <w:r w:rsidRPr="00FE382F">
        <w:rPr>
          <w:rFonts w:eastAsia="Times New Roman" w:cs="Times New Roman"/>
          <w:color w:val="000000"/>
          <w:szCs w:val="26"/>
        </w:rPr>
        <w:t xml:space="preserve"> – A3</w:t>
      </w:r>
      <w:r w:rsidR="001507A0">
        <w:rPr>
          <w:rFonts w:eastAsia="Times New Roman" w:cs="Times New Roman"/>
          <w:color w:val="000000"/>
          <w:szCs w:val="26"/>
        </w:rPr>
        <w:t>6154</w:t>
      </w:r>
    </w:p>
    <w:p w14:paraId="7AC2BF40" w14:textId="3A5CC153" w:rsidR="00470730" w:rsidRPr="00FE382F" w:rsidRDefault="00470730" w:rsidP="00470730">
      <w:pPr>
        <w:tabs>
          <w:tab w:val="left" w:pos="2268"/>
          <w:tab w:val="left" w:pos="2748"/>
          <w:tab w:val="left" w:pos="3664"/>
          <w:tab w:val="left" w:pos="4962"/>
          <w:tab w:val="left" w:pos="5387"/>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1418"/>
        <w:rPr>
          <w:rFonts w:eastAsia="Times New Roman" w:cs="Times New Roman"/>
          <w:color w:val="000000"/>
          <w:szCs w:val="26"/>
        </w:rPr>
      </w:pPr>
      <w:r w:rsidRPr="00FE382F">
        <w:rPr>
          <w:rFonts w:eastAsia="Times New Roman" w:cs="Times New Roman"/>
          <w:b/>
          <w:bCs/>
          <w:color w:val="000000"/>
          <w:szCs w:val="26"/>
        </w:rPr>
        <w:tab/>
      </w:r>
      <w:r w:rsidRPr="00FE382F">
        <w:rPr>
          <w:rFonts w:eastAsia="Times New Roman" w:cs="Times New Roman"/>
          <w:b/>
          <w:bCs/>
          <w:color w:val="000000"/>
          <w:szCs w:val="26"/>
        </w:rPr>
        <w:tab/>
      </w:r>
      <w:r w:rsidRPr="00FE382F">
        <w:rPr>
          <w:rFonts w:eastAsia="Times New Roman" w:cs="Times New Roman"/>
          <w:b/>
          <w:bCs/>
          <w:color w:val="000000"/>
          <w:szCs w:val="26"/>
        </w:rPr>
        <w:tab/>
      </w:r>
      <w:r w:rsidRPr="00FE382F">
        <w:rPr>
          <w:rFonts w:eastAsia="Times New Roman" w:cs="Times New Roman"/>
          <w:b/>
          <w:bCs/>
          <w:color w:val="000000"/>
          <w:szCs w:val="26"/>
        </w:rPr>
        <w:tab/>
      </w:r>
    </w:p>
    <w:p w14:paraId="1C2FEDDE" w14:textId="55503D66" w:rsidR="00470730" w:rsidRPr="00FE382F" w:rsidRDefault="00470730" w:rsidP="00470730">
      <w:pPr>
        <w:tabs>
          <w:tab w:val="left" w:pos="916"/>
          <w:tab w:val="left" w:pos="1832"/>
          <w:tab w:val="left" w:pos="2268"/>
          <w:tab w:val="left" w:pos="2748"/>
          <w:tab w:val="left" w:pos="3664"/>
          <w:tab w:val="left" w:pos="4820"/>
          <w:tab w:val="left" w:pos="4962"/>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1304"/>
        <w:rPr>
          <w:rFonts w:eastAsia="Times New Roman" w:cs="Times New Roman"/>
          <w:b/>
          <w:bCs/>
          <w:color w:val="000000"/>
          <w:szCs w:val="26"/>
        </w:rPr>
      </w:pPr>
      <w:r w:rsidRPr="00FE382F">
        <w:rPr>
          <w:rFonts w:eastAsia="Times New Roman" w:cs="Times New Roman"/>
          <w:b/>
          <w:bCs/>
          <w:color w:val="000000"/>
          <w:szCs w:val="26"/>
        </w:rPr>
        <w:t xml:space="preserve">CHUYÊN NGÀNH: </w:t>
      </w:r>
      <w:r w:rsidRPr="00FE382F">
        <w:rPr>
          <w:rFonts w:eastAsia="Times New Roman" w:cs="Times New Roman"/>
          <w:b/>
          <w:bCs/>
          <w:color w:val="000000"/>
          <w:szCs w:val="26"/>
        </w:rPr>
        <w:tab/>
      </w:r>
      <w:r w:rsidRPr="00FE382F">
        <w:rPr>
          <w:rFonts w:eastAsia="Times New Roman" w:cs="Times New Roman"/>
          <w:b/>
          <w:bCs/>
          <w:color w:val="000000"/>
          <w:szCs w:val="26"/>
        </w:rPr>
        <w:tab/>
      </w:r>
      <w:r>
        <w:rPr>
          <w:rFonts w:eastAsia="Times New Roman" w:cs="Times New Roman"/>
          <w:b/>
          <w:bCs/>
          <w:color w:val="000000"/>
          <w:szCs w:val="26"/>
        </w:rPr>
        <w:tab/>
      </w:r>
      <w:r w:rsidRPr="00FE382F">
        <w:rPr>
          <w:rFonts w:eastAsia="Times New Roman" w:cs="Times New Roman"/>
          <w:color w:val="000000"/>
          <w:szCs w:val="26"/>
        </w:rPr>
        <w:t>CÔNG NGHỆ THÔNG TIN</w:t>
      </w:r>
      <w:r w:rsidR="00357897">
        <w:rPr>
          <w:rFonts w:eastAsia="Times New Roman" w:cs="Times New Roman"/>
          <w:color w:val="000000"/>
          <w:szCs w:val="26"/>
        </w:rPr>
        <w:t xml:space="preserve"> </w:t>
      </w:r>
    </w:p>
    <w:p w14:paraId="75C51B9C" w14:textId="7BE5947A" w:rsidR="00470730" w:rsidRPr="00FE382F" w:rsidRDefault="00470730" w:rsidP="00470730">
      <w:pPr>
        <w:tabs>
          <w:tab w:val="left" w:pos="916"/>
          <w:tab w:val="left" w:pos="1832"/>
          <w:tab w:val="left" w:pos="2268"/>
          <w:tab w:val="left" w:pos="2748"/>
          <w:tab w:val="left" w:pos="3664"/>
          <w:tab w:val="left" w:pos="4536"/>
          <w:tab w:val="left" w:pos="4962"/>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1304"/>
        <w:rPr>
          <w:rFonts w:eastAsia="Times New Roman" w:cs="Times New Roman"/>
          <w:color w:val="000000"/>
          <w:szCs w:val="26"/>
        </w:rPr>
      </w:pPr>
      <w:r w:rsidRPr="00FE382F">
        <w:rPr>
          <w:rFonts w:eastAsia="Times New Roman" w:cs="Times New Roman"/>
          <w:b/>
          <w:bCs/>
          <w:color w:val="000000"/>
          <w:szCs w:val="26"/>
        </w:rPr>
        <w:t>GIÁO VIÊN HƯỚNG DẪN:</w:t>
      </w:r>
      <w:r>
        <w:rPr>
          <w:rFonts w:eastAsia="Times New Roman" w:cs="Times New Roman"/>
          <w:b/>
          <w:bCs/>
          <w:color w:val="000000"/>
          <w:szCs w:val="26"/>
        </w:rPr>
        <w:tab/>
      </w:r>
      <w:r w:rsidRPr="00FE382F">
        <w:rPr>
          <w:rFonts w:eastAsia="Times New Roman" w:cs="Times New Roman"/>
          <w:b/>
          <w:bCs/>
          <w:color w:val="000000"/>
          <w:szCs w:val="26"/>
        </w:rPr>
        <w:tab/>
      </w:r>
      <w:r w:rsidR="00357897">
        <w:rPr>
          <w:rFonts w:eastAsia="Times New Roman" w:cs="Times New Roman"/>
          <w:color w:val="000000"/>
          <w:szCs w:val="26"/>
        </w:rPr>
        <w:t>H</w:t>
      </w:r>
      <w:r w:rsidR="00357897">
        <w:rPr>
          <w:rFonts w:eastAsia="Times New Roman" w:cs="Times New Roman"/>
          <w:color w:val="000000"/>
          <w:szCs w:val="26"/>
        </w:rPr>
        <w:t>Ồ HỒNG TRƯỜNG</w:t>
      </w:r>
    </w:p>
    <w:p w14:paraId="3DCA639E" w14:textId="6EAB9C75" w:rsidR="00470730" w:rsidRPr="00470730" w:rsidRDefault="00470730" w:rsidP="00470730">
      <w:pPr>
        <w:pStyle w:val="TOC1"/>
        <w:rPr>
          <w:rFonts w:cs="Times New Roman"/>
        </w:rPr>
      </w:pPr>
      <w:r w:rsidRPr="00FE382F">
        <w:rPr>
          <w:rFonts w:cs="Times New Roman"/>
        </w:rPr>
        <w:t>HÀ NỘI – 2023</w:t>
      </w:r>
    </w:p>
    <w:p w14:paraId="612DAB0D" w14:textId="5EAA2141" w:rsidR="00470730" w:rsidRDefault="00470730" w:rsidP="007A2F54"/>
    <w:p w14:paraId="3FCA9128" w14:textId="77777777" w:rsidR="00470730" w:rsidRDefault="00470730">
      <w:pPr>
        <w:jc w:val="left"/>
      </w:pPr>
      <w:r>
        <w:br w:type="page"/>
      </w:r>
    </w:p>
    <w:p w14:paraId="0BFC0721" w14:textId="54241676" w:rsidR="009222E5" w:rsidRDefault="00470730" w:rsidP="00470730">
      <w:pPr>
        <w:pStyle w:val="Heading1"/>
      </w:pPr>
      <w:r>
        <w:lastRenderedPageBreak/>
        <w:t>Tổng quan đề tài</w:t>
      </w:r>
    </w:p>
    <w:p w14:paraId="077E89EF" w14:textId="604A12B2" w:rsidR="00470730" w:rsidRDefault="00470730" w:rsidP="00470730">
      <w:pPr>
        <w:pStyle w:val="Heading2"/>
      </w:pPr>
      <w:r>
        <w:t>Giới thiệu đề tài</w:t>
      </w:r>
    </w:p>
    <w:p w14:paraId="12B45E48" w14:textId="4FD05941" w:rsidR="00470730" w:rsidRPr="00FE382F" w:rsidRDefault="00470730" w:rsidP="00470730">
      <w:pPr>
        <w:pStyle w:val="DoanVB"/>
      </w:pPr>
      <w:r w:rsidRPr="00FE382F">
        <w:t xml:space="preserve">Từ Tổ chức Y tế Thế giới - Vào ngày 31 tháng 12 năm 2019, WHO đã được cảnh báo về một số trường hợp viêm phổi tại thành phố Vũ Hán, tỉnh Hồ Bắc của Trung Quốc. Loại vi-rút này không giông với bất kỳ loại vi-rút nào khác đã biết. Điều này gây lo ngại vì khi một loại vi-rút mới xuất hiện, chúng ta không biết nó ảnh hưởng đến con người </w:t>
      </w:r>
      <w:r>
        <w:br/>
      </w:r>
      <w:r w:rsidRPr="00FE382F">
        <w:t>như thế nào.</w:t>
      </w:r>
    </w:p>
    <w:p w14:paraId="2C91AD99" w14:textId="77777777" w:rsidR="00470730" w:rsidRPr="00FE382F" w:rsidRDefault="00470730" w:rsidP="00470730">
      <w:pPr>
        <w:pStyle w:val="DoanVB"/>
      </w:pPr>
      <w:r w:rsidRPr="00FE382F">
        <w:t xml:space="preserve">2019 Novel Coronavirus (2019-nCoV) là một loại vi-rút (cụ thể hơn là một loại vi-rút corona) được xác định là nguyên nhân gây ra đợt bùng phát bệnh hô hấp được phát hiện lần đầu tiên ở Vũ Hán, Trung Quốc. Ngay từ đầu, nhiều bệnh nhân trong đợt bùng phát ở Vũ Hán, Trung Quốc được cho là có mối liên hệ nào đó với một chợ hải sản và động vật lớn, cho thấy sự lây lan từ động vật sang người. Tuy nhiên, ngày càng có nhiều bệnh nhân được báo cáo là không tiếp xúc với chợ động vật, cho thấy sự lây lan từ người sang người đang xảy ra. Tại thời điểm này, vẫn chưa rõ mức độ lây lan dễ dàng và bền vững của loại vi-rút này giữa người với người - CDC </w:t>
      </w:r>
    </w:p>
    <w:p w14:paraId="6BBD9E52" w14:textId="4306ABAE" w:rsidR="00470730" w:rsidRDefault="00470730" w:rsidP="00470730">
      <w:pPr>
        <w:pStyle w:val="DoanVB"/>
      </w:pPr>
      <w:r w:rsidRPr="00FE382F">
        <w:t>Bộ dữ liệu này có thông tin cấp độ hàng ngày về số trường hợp bị ảnh hưởng, tử vong và phục hồi từ vi-rút corona mới năm 2019. Xin lưu ý rằng đây là dữ liệu chuỗi thời gian và do đó, số trường hợp vào bất kỳ ngày cụ thể nào là số tích lũy.</w:t>
      </w:r>
    </w:p>
    <w:p w14:paraId="71F51BC8" w14:textId="2BE9FAA8" w:rsidR="00470730" w:rsidRDefault="00470730" w:rsidP="00470730">
      <w:pPr>
        <w:pStyle w:val="Heading2"/>
        <w:rPr>
          <w:lang w:val="en-US" w:eastAsia="ja-JP"/>
        </w:rPr>
      </w:pPr>
      <w:r>
        <w:rPr>
          <w:lang w:val="en-US" w:eastAsia="ja-JP"/>
        </w:rPr>
        <w:t>Thành viên tham gia</w:t>
      </w:r>
    </w:p>
    <w:p w14:paraId="3A93DEEB" w14:textId="5554F496" w:rsidR="00470730" w:rsidRPr="00FE382F" w:rsidRDefault="001D3E13" w:rsidP="00470730">
      <w:pPr>
        <w:pStyle w:val="-"/>
      </w:pPr>
      <w:r>
        <w:t>NGUYỄN QUYẾT TIẾN</w:t>
      </w:r>
      <w:r w:rsidR="00470730" w:rsidRPr="00FE382F">
        <w:t xml:space="preserve"> – A35</w:t>
      </w:r>
      <w:r>
        <w:t>884</w:t>
      </w:r>
      <w:r w:rsidR="00470730" w:rsidRPr="00FE382F">
        <w:t xml:space="preserve"> – Thành viên nhóm</w:t>
      </w:r>
    </w:p>
    <w:p w14:paraId="55DBA24E" w14:textId="1AB8B4BE" w:rsidR="00470730" w:rsidRPr="00FE382F" w:rsidRDefault="00470730" w:rsidP="00470730">
      <w:pPr>
        <w:pStyle w:val="a"/>
      </w:pPr>
      <w:r w:rsidRPr="00FE382F">
        <w:t>Công việc: Thống kê số liệu người</w:t>
      </w:r>
      <w:r w:rsidR="001D3E13">
        <w:t xml:space="preserve"> </w:t>
      </w:r>
      <w:r w:rsidR="001D3E13" w:rsidRPr="00FE382F">
        <w:t>chết</w:t>
      </w:r>
      <w:r w:rsidR="001D3E13">
        <w:t xml:space="preserve"> và</w:t>
      </w:r>
      <w:r w:rsidRPr="00FE382F">
        <w:t xml:space="preserve"> bị mắc COVID – 19</w:t>
      </w:r>
      <w:r w:rsidR="00672676">
        <w:t>.</w:t>
      </w:r>
    </w:p>
    <w:p w14:paraId="1BF09716" w14:textId="1B7B4343" w:rsidR="00470730" w:rsidRPr="00FE382F" w:rsidRDefault="001D3E13" w:rsidP="00470730">
      <w:pPr>
        <w:pStyle w:val="-"/>
      </w:pPr>
      <w:r>
        <w:t>TRẦN MINH HẢI</w:t>
      </w:r>
      <w:r w:rsidR="00470730" w:rsidRPr="00FE382F">
        <w:t xml:space="preserve"> – A361</w:t>
      </w:r>
      <w:r>
        <w:t>54</w:t>
      </w:r>
      <w:r w:rsidR="00470730" w:rsidRPr="00FE382F">
        <w:t xml:space="preserve"> – Trưởng nhóm</w:t>
      </w:r>
    </w:p>
    <w:p w14:paraId="14BC311A" w14:textId="3B3B3C84" w:rsidR="00470730" w:rsidRDefault="00470730" w:rsidP="007A2F54">
      <w:pPr>
        <w:pStyle w:val="a"/>
      </w:pPr>
      <w:r w:rsidRPr="00FE382F">
        <w:t>Công việc: Thống kê số liệu người khỏi bệnh COVID – 19, Word</w:t>
      </w:r>
      <w:r w:rsidR="00672676">
        <w:t>,</w:t>
      </w:r>
      <w:r w:rsidR="00672676" w:rsidRPr="00672676">
        <w:t xml:space="preserve"> </w:t>
      </w:r>
      <w:r w:rsidR="00672676" w:rsidRPr="00FE382F">
        <w:t>PowerPoint.</w:t>
      </w:r>
    </w:p>
    <w:p w14:paraId="0A7D772A" w14:textId="77777777" w:rsidR="00470730" w:rsidRDefault="00470730">
      <w:pPr>
        <w:jc w:val="left"/>
      </w:pPr>
      <w:r>
        <w:br w:type="page"/>
      </w:r>
    </w:p>
    <w:p w14:paraId="084A0E74" w14:textId="70F01FB9" w:rsidR="00470730" w:rsidRDefault="00470730" w:rsidP="00470730">
      <w:pPr>
        <w:pStyle w:val="Heading1"/>
      </w:pPr>
      <w:r>
        <w:lastRenderedPageBreak/>
        <w:t>Tài liệu mô tả các endpoint</w:t>
      </w:r>
    </w:p>
    <w:p w14:paraId="46FDDFDD" w14:textId="52E5E995" w:rsidR="00470730" w:rsidRDefault="00470730" w:rsidP="00470730">
      <w:pPr>
        <w:pStyle w:val="Heading2"/>
        <w:rPr>
          <w:lang w:val="en-US"/>
        </w:rPr>
      </w:pPr>
      <w:r>
        <w:rPr>
          <w:lang w:val="en-US"/>
        </w:rPr>
        <w:t xml:space="preserve">Bài code của </w:t>
      </w:r>
      <w:r w:rsidR="001C1F83">
        <w:rPr>
          <w:lang w:val="en-US"/>
        </w:rPr>
        <w:t xml:space="preserve">Trần Minh Hải </w:t>
      </w:r>
      <w:r>
        <w:rPr>
          <w:lang w:val="en-US"/>
        </w:rPr>
        <w:t>– A361</w:t>
      </w:r>
      <w:r w:rsidR="001D3E13">
        <w:rPr>
          <w:lang w:val="en-US"/>
        </w:rPr>
        <w:t>54</w:t>
      </w:r>
      <w:r w:rsidR="00672676">
        <w:rPr>
          <w:lang w:val="en-US"/>
        </w:rPr>
        <w:t xml:space="preserve"> (Số ca phục hồi)</w:t>
      </w:r>
    </w:p>
    <w:p w14:paraId="6136FBF6" w14:textId="6A294F25" w:rsidR="00470730" w:rsidRDefault="00470730" w:rsidP="00470730">
      <w:pPr>
        <w:jc w:val="center"/>
        <w:rPr>
          <w:lang w:val="en-US"/>
        </w:rPr>
      </w:pPr>
      <w:r w:rsidRPr="00BF7287">
        <w:rPr>
          <w:noProof/>
          <w:lang w:val="en-US" w:eastAsia="ja-JP"/>
        </w:rPr>
        <w:drawing>
          <wp:inline distT="0" distB="0" distL="0" distR="0" wp14:anchorId="53E723BC" wp14:editId="46023C9F">
            <wp:extent cx="4889500" cy="26162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stretch>
                      <a:fillRect/>
                    </a:stretch>
                  </pic:blipFill>
                  <pic:spPr>
                    <a:xfrm>
                      <a:off x="0" y="0"/>
                      <a:ext cx="4889500" cy="2616200"/>
                    </a:xfrm>
                    <a:prstGeom prst="rect">
                      <a:avLst/>
                    </a:prstGeom>
                  </pic:spPr>
                </pic:pic>
              </a:graphicData>
            </a:graphic>
          </wp:inline>
        </w:drawing>
      </w:r>
    </w:p>
    <w:p w14:paraId="6C38CEFA" w14:textId="08129C6E" w:rsidR="00470730" w:rsidRDefault="00470730" w:rsidP="00470730">
      <w:pPr>
        <w:pStyle w:val="DoanVB"/>
      </w:pPr>
      <w:r w:rsidRPr="00BF7287">
        <w:tab/>
        <w:t>Các thư viện sử dụng: FastAPI, Query, Pandas, Numpy, json.</w:t>
      </w:r>
    </w:p>
    <w:p w14:paraId="4D07E570" w14:textId="0C514C91" w:rsidR="00470730" w:rsidRDefault="00470730" w:rsidP="00470730">
      <w:pPr>
        <w:pStyle w:val="Heading3"/>
        <w:rPr>
          <w:lang w:val="en-US"/>
        </w:rPr>
      </w:pPr>
      <w:r>
        <w:rPr>
          <w:lang w:val="en-US"/>
        </w:rPr>
        <w:t>Endpoint về Numpy</w:t>
      </w:r>
    </w:p>
    <w:p w14:paraId="5B50D2EB" w14:textId="0043924B" w:rsidR="00470730" w:rsidRPr="00470730" w:rsidRDefault="00470730" w:rsidP="00470730">
      <w:pPr>
        <w:jc w:val="center"/>
        <w:rPr>
          <w:lang w:val="en-US"/>
        </w:rPr>
      </w:pPr>
      <w:r w:rsidRPr="00BF7287">
        <w:rPr>
          <w:noProof/>
          <w:lang w:val="en-US" w:eastAsia="ja-JP"/>
        </w:rPr>
        <w:drawing>
          <wp:inline distT="0" distB="0" distL="0" distR="0" wp14:anchorId="3B5008F5" wp14:editId="6E26478B">
            <wp:extent cx="5731510" cy="8483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stretch>
                      <a:fillRect/>
                    </a:stretch>
                  </pic:blipFill>
                  <pic:spPr>
                    <a:xfrm>
                      <a:off x="0" y="0"/>
                      <a:ext cx="5731510" cy="848360"/>
                    </a:xfrm>
                    <a:prstGeom prst="rect">
                      <a:avLst/>
                    </a:prstGeom>
                  </pic:spPr>
                </pic:pic>
              </a:graphicData>
            </a:graphic>
          </wp:inline>
        </w:drawing>
      </w:r>
    </w:p>
    <w:p w14:paraId="7282046F" w14:textId="77777777" w:rsidR="00470730" w:rsidRPr="00470730" w:rsidRDefault="00470730" w:rsidP="00470730">
      <w:pPr>
        <w:pStyle w:val="-"/>
      </w:pPr>
      <w:r w:rsidRPr="00470730">
        <w:t>Dùng phương thức get để lấy dữ liệu của endpoint “/covid-recovery”.</w:t>
      </w:r>
    </w:p>
    <w:p w14:paraId="00F105F9" w14:textId="77777777" w:rsidR="00470730" w:rsidRPr="00470730" w:rsidRDefault="00470730" w:rsidP="00470730">
      <w:pPr>
        <w:pStyle w:val="-"/>
      </w:pPr>
      <w:r w:rsidRPr="00470730">
        <w:t>Sử dụng Pandas để đọc dữ liệu số ca đã khỏi bệnh</w:t>
      </w:r>
    </w:p>
    <w:p w14:paraId="397EDE60" w14:textId="77777777" w:rsidR="00470730" w:rsidRPr="00470730" w:rsidRDefault="00470730" w:rsidP="00470730">
      <w:pPr>
        <w:pStyle w:val="-"/>
      </w:pPr>
      <w:r w:rsidRPr="00470730">
        <w:t>Khai báo biến “global_recoveries” để tìm ra số tổng số người đã khỏi bệnh vào ngày 04/08/2021 vì dữ liệu của các ca đã khỏi bệnh hiện tại mới cập nhật đến  04/08/2021</w:t>
      </w:r>
    </w:p>
    <w:p w14:paraId="5325D634" w14:textId="77777777" w:rsidR="00470730" w:rsidRPr="00470730" w:rsidRDefault="00470730" w:rsidP="00470730">
      <w:pPr>
        <w:pStyle w:val="-"/>
      </w:pPr>
      <w:r w:rsidRPr="00470730">
        <w:t>Trả về giá trị: {"global_recoveries": int(global_recoveries)}</w:t>
      </w:r>
    </w:p>
    <w:p w14:paraId="4DCE27CA" w14:textId="1BDB78AF" w:rsidR="00470730" w:rsidRDefault="00470730" w:rsidP="00470730">
      <w:pPr>
        <w:pStyle w:val="DoanVB"/>
      </w:pPr>
      <w:r>
        <w:t>Kết quả:</w:t>
      </w:r>
    </w:p>
    <w:p w14:paraId="4DB1A20C" w14:textId="6CDF2619" w:rsidR="00470730" w:rsidRDefault="00470730" w:rsidP="00470730">
      <w:pPr>
        <w:jc w:val="center"/>
      </w:pPr>
      <w:r w:rsidRPr="00BF7287">
        <w:rPr>
          <w:noProof/>
          <w:lang w:val="en-US" w:eastAsia="ja-JP"/>
        </w:rPr>
        <w:lastRenderedPageBreak/>
        <w:drawing>
          <wp:inline distT="0" distB="0" distL="0" distR="0" wp14:anchorId="14C5E7E8" wp14:editId="075E5C2B">
            <wp:extent cx="5731510" cy="511111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1"/>
                    <a:stretch>
                      <a:fillRect/>
                    </a:stretch>
                  </pic:blipFill>
                  <pic:spPr>
                    <a:xfrm>
                      <a:off x="0" y="0"/>
                      <a:ext cx="5731510" cy="5111115"/>
                    </a:xfrm>
                    <a:prstGeom prst="rect">
                      <a:avLst/>
                    </a:prstGeom>
                  </pic:spPr>
                </pic:pic>
              </a:graphicData>
            </a:graphic>
          </wp:inline>
        </w:drawing>
      </w:r>
    </w:p>
    <w:p w14:paraId="47C58531" w14:textId="579005C3" w:rsidR="00470730" w:rsidRDefault="00470730" w:rsidP="00470730">
      <w:pPr>
        <w:pStyle w:val="Heading3"/>
        <w:rPr>
          <w:lang w:val="en-US"/>
        </w:rPr>
      </w:pPr>
      <w:r>
        <w:rPr>
          <w:lang w:val="en-US"/>
        </w:rPr>
        <w:t>Endpoint về Get</w:t>
      </w:r>
    </w:p>
    <w:p w14:paraId="4B39F450" w14:textId="48B1CF83" w:rsidR="00470730" w:rsidRDefault="00470730" w:rsidP="00470730">
      <w:pPr>
        <w:jc w:val="center"/>
        <w:rPr>
          <w:lang w:val="en-US"/>
        </w:rPr>
      </w:pPr>
      <w:r w:rsidRPr="00BF7287">
        <w:rPr>
          <w:noProof/>
          <w:lang w:val="en-US" w:eastAsia="ja-JP"/>
        </w:rPr>
        <w:drawing>
          <wp:inline distT="0" distB="0" distL="0" distR="0" wp14:anchorId="09419A39" wp14:editId="182530C1">
            <wp:extent cx="4889500" cy="2616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4889500" cy="2616200"/>
                    </a:xfrm>
                    <a:prstGeom prst="rect">
                      <a:avLst/>
                    </a:prstGeom>
                  </pic:spPr>
                </pic:pic>
              </a:graphicData>
            </a:graphic>
          </wp:inline>
        </w:drawing>
      </w:r>
    </w:p>
    <w:p w14:paraId="1252A6DE" w14:textId="77777777" w:rsidR="00470730" w:rsidRPr="00BF7287" w:rsidRDefault="00470730" w:rsidP="00470730">
      <w:pPr>
        <w:pStyle w:val="-"/>
        <w:rPr>
          <w:lang w:eastAsia="ja-JP"/>
        </w:rPr>
      </w:pPr>
      <w:r w:rsidRPr="00BF7287">
        <w:rPr>
          <w:lang w:eastAsia="ja-JP"/>
        </w:rPr>
        <w:t>Sử dụng thư viện pandas để đọc file “data.csv” để đọc file dữ liệu về ca bệnh đã khỏi bởi Covid – 19.</w:t>
      </w:r>
    </w:p>
    <w:p w14:paraId="6872AC8E" w14:textId="3C58217A" w:rsidR="00470730" w:rsidRDefault="00470730" w:rsidP="00470730">
      <w:pPr>
        <w:jc w:val="center"/>
        <w:rPr>
          <w:lang w:val="en-US"/>
        </w:rPr>
      </w:pPr>
      <w:r w:rsidRPr="00BF7287">
        <w:rPr>
          <w:noProof/>
          <w:lang w:val="en-US" w:eastAsia="ja-JP"/>
        </w:rPr>
        <w:lastRenderedPageBreak/>
        <w:drawing>
          <wp:inline distT="0" distB="0" distL="0" distR="0" wp14:anchorId="57CC6FDA" wp14:editId="58EBD290">
            <wp:extent cx="5731510" cy="1035685"/>
            <wp:effectExtent l="0" t="0" r="0"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731510" cy="1035685"/>
                    </a:xfrm>
                    <a:prstGeom prst="rect">
                      <a:avLst/>
                    </a:prstGeom>
                  </pic:spPr>
                </pic:pic>
              </a:graphicData>
            </a:graphic>
          </wp:inline>
        </w:drawing>
      </w:r>
    </w:p>
    <w:p w14:paraId="25DD6F7B" w14:textId="77777777" w:rsidR="00470730" w:rsidRPr="00470730" w:rsidRDefault="00470730" w:rsidP="00470730">
      <w:pPr>
        <w:pStyle w:val="-"/>
      </w:pPr>
      <w:r w:rsidRPr="00470730">
        <w:t>Sử dụng phương thức get với endpoint là “/filter_recovery_data”.</w:t>
      </w:r>
    </w:p>
    <w:p w14:paraId="3B0A8C8A" w14:textId="77777777" w:rsidR="00470730" w:rsidRPr="00470730" w:rsidRDefault="00470730" w:rsidP="00470730">
      <w:pPr>
        <w:pStyle w:val="-"/>
      </w:pPr>
      <w:r w:rsidRPr="00470730">
        <w:t>Khai biến hàm  “filter_recovery_data” với tham số truyền vào là “country” được truy vấn.</w:t>
      </w:r>
    </w:p>
    <w:p w14:paraId="1EBE4F38" w14:textId="77777777" w:rsidR="00470730" w:rsidRPr="00470730" w:rsidRDefault="00470730" w:rsidP="00470730">
      <w:pPr>
        <w:pStyle w:val="-"/>
      </w:pPr>
      <w:r w:rsidRPr="00470730">
        <w:t>Khai báo “filtered_df” là bảng dữ liệu được truy vấn theo tham số “country” trong dữ liệu “data.csv”.</w:t>
      </w:r>
    </w:p>
    <w:p w14:paraId="05F1DCF5" w14:textId="77777777" w:rsidR="00470730" w:rsidRPr="00470730" w:rsidRDefault="00470730" w:rsidP="00470730">
      <w:pPr>
        <w:pStyle w:val="-"/>
      </w:pPr>
      <w:r w:rsidRPr="00470730">
        <w:t>Khai báo “data” để chuyển “filtered_df” sang kiểu “dict”.</w:t>
      </w:r>
    </w:p>
    <w:p w14:paraId="2AB64CAA" w14:textId="77777777" w:rsidR="00470730" w:rsidRPr="00470730" w:rsidRDefault="00470730" w:rsidP="00470730">
      <w:pPr>
        <w:pStyle w:val="-"/>
      </w:pPr>
      <w:r w:rsidRPr="00470730">
        <w:t>Và trả về dữ liệu “data”.</w:t>
      </w:r>
    </w:p>
    <w:p w14:paraId="2EA7EF4C" w14:textId="77777777" w:rsidR="00470730" w:rsidRPr="00BF7287" w:rsidRDefault="00470730" w:rsidP="00470730">
      <w:pPr>
        <w:pStyle w:val="DoanVB"/>
      </w:pPr>
      <w:r w:rsidRPr="00BF7287">
        <w:t>Kết quả:</w:t>
      </w:r>
    </w:p>
    <w:p w14:paraId="1C092502" w14:textId="0D664348" w:rsidR="00470730" w:rsidRDefault="00470730" w:rsidP="00470730">
      <w:pPr>
        <w:jc w:val="center"/>
        <w:rPr>
          <w:lang w:val="en-US"/>
        </w:rPr>
      </w:pPr>
      <w:r w:rsidRPr="00BF7287">
        <w:rPr>
          <w:noProof/>
        </w:rPr>
        <w:drawing>
          <wp:inline distT="0" distB="0" distL="0" distR="0" wp14:anchorId="66060E10" wp14:editId="115659A0">
            <wp:extent cx="5731510" cy="4711066"/>
            <wp:effectExtent l="0" t="0" r="0"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711066"/>
                    </a:xfrm>
                    <a:prstGeom prst="rect">
                      <a:avLst/>
                    </a:prstGeom>
                  </pic:spPr>
                </pic:pic>
              </a:graphicData>
            </a:graphic>
          </wp:inline>
        </w:drawing>
      </w:r>
    </w:p>
    <w:p w14:paraId="272FDAA1" w14:textId="735308AE" w:rsidR="00470730" w:rsidRDefault="00470730" w:rsidP="00470730">
      <w:pPr>
        <w:pStyle w:val="Heading3"/>
        <w:rPr>
          <w:lang w:val="en-US"/>
        </w:rPr>
      </w:pPr>
      <w:r>
        <w:rPr>
          <w:lang w:val="en-US"/>
        </w:rPr>
        <w:lastRenderedPageBreak/>
        <w:t>Endpoint về Pandas</w:t>
      </w:r>
    </w:p>
    <w:p w14:paraId="5380EDA0" w14:textId="1C7B9ACC" w:rsidR="00470730" w:rsidRPr="00470730" w:rsidRDefault="00470730" w:rsidP="00470730">
      <w:pPr>
        <w:pStyle w:val="Heading4"/>
        <w:rPr>
          <w:lang w:val="en-US"/>
        </w:rPr>
      </w:pPr>
      <w:r>
        <w:rPr>
          <w:lang w:val="en-US"/>
        </w:rPr>
        <w:t>Tìm quốc gia và tổng số ca đã khỏi bệnh backup</w:t>
      </w:r>
    </w:p>
    <w:p w14:paraId="77077547" w14:textId="48A2AE47" w:rsidR="00470730" w:rsidRDefault="00470730" w:rsidP="00470730">
      <w:pPr>
        <w:jc w:val="center"/>
        <w:rPr>
          <w:lang w:val="en-US"/>
        </w:rPr>
      </w:pPr>
      <w:r w:rsidRPr="00BF7287">
        <w:rPr>
          <w:rFonts w:cs="Times New Roman"/>
          <w:noProof/>
        </w:rPr>
        <w:drawing>
          <wp:inline distT="0" distB="0" distL="0" distR="0" wp14:anchorId="47718BE4" wp14:editId="6A107FC5">
            <wp:extent cx="5731510" cy="14439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4"/>
                    <a:stretch>
                      <a:fillRect/>
                    </a:stretch>
                  </pic:blipFill>
                  <pic:spPr>
                    <a:xfrm>
                      <a:off x="0" y="0"/>
                      <a:ext cx="5731510" cy="1443990"/>
                    </a:xfrm>
                    <a:prstGeom prst="rect">
                      <a:avLst/>
                    </a:prstGeom>
                  </pic:spPr>
                </pic:pic>
              </a:graphicData>
            </a:graphic>
          </wp:inline>
        </w:drawing>
      </w:r>
    </w:p>
    <w:p w14:paraId="4998C470" w14:textId="77777777" w:rsidR="00470730" w:rsidRPr="00470730" w:rsidRDefault="00470730" w:rsidP="00470730">
      <w:pPr>
        <w:pStyle w:val="-"/>
      </w:pPr>
      <w:r w:rsidRPr="00470730">
        <w:t>Tạo DataFrame mới với cột “Country” và cột thứ 561 vì dữ liệu của các ca khỏi bệnh được cập nhật đến ngày 04/08/2021.</w:t>
      </w:r>
    </w:p>
    <w:p w14:paraId="04B4CA3E" w14:textId="77777777" w:rsidR="00470730" w:rsidRPr="00470730" w:rsidRDefault="00470730" w:rsidP="00470730">
      <w:pPr>
        <w:pStyle w:val="-"/>
      </w:pPr>
      <w:r w:rsidRPr="00470730">
        <w:t>Khai báo biến “data_dict_backup” để chuyển dữ liểu thành kiểu “dict”.</w:t>
      </w:r>
    </w:p>
    <w:p w14:paraId="2404BA61" w14:textId="2323101C" w:rsidR="00470730" w:rsidRDefault="00470730" w:rsidP="00470730">
      <w:pPr>
        <w:jc w:val="center"/>
        <w:rPr>
          <w:lang w:val="en-US"/>
        </w:rPr>
      </w:pPr>
      <w:r w:rsidRPr="00BF7287">
        <w:rPr>
          <w:rFonts w:cs="Times New Roman"/>
          <w:noProof/>
          <w:lang w:val="en-US" w:eastAsia="ja-JP"/>
        </w:rPr>
        <w:drawing>
          <wp:inline distT="0" distB="0" distL="0" distR="0" wp14:anchorId="2C7FA7D5" wp14:editId="38565DA3">
            <wp:extent cx="5731510" cy="116967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5"/>
                    <a:stretch>
                      <a:fillRect/>
                    </a:stretch>
                  </pic:blipFill>
                  <pic:spPr>
                    <a:xfrm>
                      <a:off x="0" y="0"/>
                      <a:ext cx="5731510" cy="1169670"/>
                    </a:xfrm>
                    <a:prstGeom prst="rect">
                      <a:avLst/>
                    </a:prstGeom>
                  </pic:spPr>
                </pic:pic>
              </a:graphicData>
            </a:graphic>
          </wp:inline>
        </w:drawing>
      </w:r>
    </w:p>
    <w:p w14:paraId="5F084BA9" w14:textId="77777777" w:rsidR="00470730" w:rsidRPr="00470730" w:rsidRDefault="00470730" w:rsidP="00470730">
      <w:pPr>
        <w:pStyle w:val="-"/>
      </w:pPr>
      <w:r w:rsidRPr="00470730">
        <w:t>Sử dụng phương thức get với endpoint là “filter_recovery_total_data_backup”.</w:t>
      </w:r>
    </w:p>
    <w:p w14:paraId="5C4B78F8" w14:textId="77777777" w:rsidR="00470730" w:rsidRPr="00470730" w:rsidRDefault="00470730" w:rsidP="00470730">
      <w:pPr>
        <w:pStyle w:val="-"/>
      </w:pPr>
      <w:r w:rsidRPr="00470730">
        <w:t>Khai báo hàm filter_recovery_total_data_backup với tham số là “country”.</w:t>
      </w:r>
    </w:p>
    <w:p w14:paraId="566CB57B" w14:textId="77777777" w:rsidR="00470730" w:rsidRPr="00470730" w:rsidRDefault="00470730" w:rsidP="00470730">
      <w:pPr>
        <w:pStyle w:val="-"/>
      </w:pPr>
      <w:r w:rsidRPr="00470730">
        <w:t>Chạy vòng lặp lần lượt từng dữ liệu trong “data_dict_backup” khi nào giá trị “Country” bằng với giá trị tham số truyền vào thì trả về {"message": f"{country} có số ca khỏi bệnh do Covid 19 là {str(item['Total'])}"}.</w:t>
      </w:r>
    </w:p>
    <w:p w14:paraId="237B2566" w14:textId="77777777" w:rsidR="00470730" w:rsidRPr="00BF7287" w:rsidRDefault="00470730" w:rsidP="00470730">
      <w:pPr>
        <w:pStyle w:val="DoanVB"/>
      </w:pPr>
      <w:r w:rsidRPr="00BF7287">
        <w:t>Kết quả:</w:t>
      </w:r>
    </w:p>
    <w:p w14:paraId="132DCC6E" w14:textId="43C30EB5" w:rsidR="00470730" w:rsidRDefault="00470730" w:rsidP="00470730">
      <w:pPr>
        <w:jc w:val="center"/>
        <w:rPr>
          <w:lang w:val="en-US"/>
        </w:rPr>
      </w:pPr>
      <w:r w:rsidRPr="00BF7287">
        <w:rPr>
          <w:rFonts w:cs="Times New Roman"/>
          <w:noProof/>
        </w:rPr>
        <w:lastRenderedPageBreak/>
        <w:drawing>
          <wp:inline distT="0" distB="0" distL="0" distR="0" wp14:anchorId="3BC6992E" wp14:editId="4CEF53A0">
            <wp:extent cx="5731510" cy="4693922"/>
            <wp:effectExtent l="0" t="0" r="0" b="508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693922"/>
                    </a:xfrm>
                    <a:prstGeom prst="rect">
                      <a:avLst/>
                    </a:prstGeom>
                  </pic:spPr>
                </pic:pic>
              </a:graphicData>
            </a:graphic>
          </wp:inline>
        </w:drawing>
      </w:r>
    </w:p>
    <w:p w14:paraId="2D180BFF" w14:textId="20C327CE" w:rsidR="00470730" w:rsidRDefault="008147AB" w:rsidP="008147AB">
      <w:pPr>
        <w:pStyle w:val="Heading4"/>
        <w:rPr>
          <w:lang w:val="en-US"/>
        </w:rPr>
      </w:pPr>
      <w:r>
        <w:rPr>
          <w:lang w:val="en-US"/>
        </w:rPr>
        <w:t>Tìm quốc gia với dữ liệu cập nhật bởi file json</w:t>
      </w:r>
    </w:p>
    <w:p w14:paraId="79DADBBB" w14:textId="247B35FE" w:rsidR="008147AB" w:rsidRDefault="008147AB" w:rsidP="008147AB">
      <w:pPr>
        <w:jc w:val="center"/>
        <w:rPr>
          <w:lang w:val="en-US"/>
        </w:rPr>
      </w:pPr>
      <w:r w:rsidRPr="00BF7287">
        <w:rPr>
          <w:rFonts w:cs="Times New Roman"/>
          <w:noProof/>
          <w:lang w:val="en-US" w:eastAsia="ja-JP"/>
        </w:rPr>
        <w:drawing>
          <wp:inline distT="0" distB="0" distL="0" distR="0" wp14:anchorId="4AEB1630" wp14:editId="37BEFEB6">
            <wp:extent cx="5731510" cy="977265"/>
            <wp:effectExtent l="0" t="0" r="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a:stretch>
                      <a:fillRect/>
                    </a:stretch>
                  </pic:blipFill>
                  <pic:spPr>
                    <a:xfrm>
                      <a:off x="0" y="0"/>
                      <a:ext cx="5731510" cy="977265"/>
                    </a:xfrm>
                    <a:prstGeom prst="rect">
                      <a:avLst/>
                    </a:prstGeom>
                  </pic:spPr>
                </pic:pic>
              </a:graphicData>
            </a:graphic>
          </wp:inline>
        </w:drawing>
      </w:r>
    </w:p>
    <w:p w14:paraId="5E05C92A" w14:textId="77777777" w:rsidR="008147AB" w:rsidRPr="008147AB" w:rsidRDefault="008147AB" w:rsidP="008147AB">
      <w:pPr>
        <w:pStyle w:val="-"/>
      </w:pPr>
      <w:r w:rsidRPr="008147AB">
        <w:t>Sử dụng phương thức get và endpoint “filter_recovery_total_dataJSON”.</w:t>
      </w:r>
    </w:p>
    <w:p w14:paraId="1F0326BA" w14:textId="77777777" w:rsidR="008147AB" w:rsidRPr="008147AB" w:rsidRDefault="008147AB" w:rsidP="008147AB">
      <w:pPr>
        <w:pStyle w:val="-"/>
      </w:pPr>
      <w:r w:rsidRPr="008147AB">
        <w:t>Khai báo hàm “filter_recovery_total_dataJSON” với tham số truyền vào là country.</w:t>
      </w:r>
    </w:p>
    <w:p w14:paraId="56F17893" w14:textId="77777777" w:rsidR="008147AB" w:rsidRPr="008147AB" w:rsidRDefault="008147AB" w:rsidP="008147AB">
      <w:pPr>
        <w:pStyle w:val="-"/>
      </w:pPr>
      <w:r w:rsidRPr="008147AB">
        <w:t>Cho chạy vòng lặp trên file “data_dict”.</w:t>
      </w:r>
    </w:p>
    <w:p w14:paraId="08AB726D" w14:textId="77777777" w:rsidR="008147AB" w:rsidRPr="008147AB" w:rsidRDefault="008147AB" w:rsidP="008147AB">
      <w:pPr>
        <w:pStyle w:val="-"/>
      </w:pPr>
      <w:r w:rsidRPr="008147AB">
        <w:t>Khi nào chạy đến giá trị Country bằng tham số truyền vào thì in ra kết quả {"message": f"{country} có số ca khỏi bệnh do Covid 19 là {str(item['Total'])}"}.</w:t>
      </w:r>
    </w:p>
    <w:p w14:paraId="34517CF7" w14:textId="77777777" w:rsidR="008147AB" w:rsidRPr="00BF7287" w:rsidRDefault="008147AB" w:rsidP="008147AB">
      <w:pPr>
        <w:pStyle w:val="DoanVB"/>
      </w:pPr>
      <w:r w:rsidRPr="00BF7287">
        <w:t>Kết quả:</w:t>
      </w:r>
    </w:p>
    <w:p w14:paraId="082D4E48" w14:textId="683D740E" w:rsidR="008147AB" w:rsidRDefault="008147AB" w:rsidP="008147AB">
      <w:pPr>
        <w:jc w:val="center"/>
        <w:rPr>
          <w:lang w:val="en-US"/>
        </w:rPr>
      </w:pPr>
      <w:r w:rsidRPr="00BF7287">
        <w:rPr>
          <w:rFonts w:cs="Times New Roman"/>
          <w:noProof/>
          <w:lang w:val="en-US" w:eastAsia="ja-JP"/>
        </w:rPr>
        <w:lastRenderedPageBreak/>
        <w:drawing>
          <wp:inline distT="0" distB="0" distL="0" distR="0" wp14:anchorId="024C3E08" wp14:editId="41F472C0">
            <wp:extent cx="5731510" cy="431419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8"/>
                    <a:stretch>
                      <a:fillRect/>
                    </a:stretch>
                  </pic:blipFill>
                  <pic:spPr>
                    <a:xfrm>
                      <a:off x="0" y="0"/>
                      <a:ext cx="5731510" cy="4314190"/>
                    </a:xfrm>
                    <a:prstGeom prst="rect">
                      <a:avLst/>
                    </a:prstGeom>
                  </pic:spPr>
                </pic:pic>
              </a:graphicData>
            </a:graphic>
          </wp:inline>
        </w:drawing>
      </w:r>
    </w:p>
    <w:p w14:paraId="189A2683" w14:textId="54EAEEC5" w:rsidR="008147AB" w:rsidRDefault="008147AB" w:rsidP="008147AB">
      <w:pPr>
        <w:jc w:val="center"/>
        <w:rPr>
          <w:lang w:val="en-US"/>
        </w:rPr>
      </w:pPr>
      <w:r w:rsidRPr="00BF7287">
        <w:rPr>
          <w:rFonts w:cs="Times New Roman"/>
          <w:noProof/>
          <w:lang w:val="en-US" w:eastAsia="ja-JP"/>
        </w:rPr>
        <w:drawing>
          <wp:inline distT="0" distB="0" distL="0" distR="0" wp14:anchorId="3C9746E8" wp14:editId="12880169">
            <wp:extent cx="5731510" cy="4605020"/>
            <wp:effectExtent l="0" t="0" r="0" b="50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9"/>
                    <a:stretch>
                      <a:fillRect/>
                    </a:stretch>
                  </pic:blipFill>
                  <pic:spPr>
                    <a:xfrm>
                      <a:off x="0" y="0"/>
                      <a:ext cx="5731510" cy="4605020"/>
                    </a:xfrm>
                    <a:prstGeom prst="rect">
                      <a:avLst/>
                    </a:prstGeom>
                  </pic:spPr>
                </pic:pic>
              </a:graphicData>
            </a:graphic>
          </wp:inline>
        </w:drawing>
      </w:r>
    </w:p>
    <w:p w14:paraId="53D6CBAA" w14:textId="363BBE8F" w:rsidR="008147AB" w:rsidRDefault="008147AB" w:rsidP="008147AB">
      <w:pPr>
        <w:pStyle w:val="Heading3"/>
        <w:rPr>
          <w:lang w:val="en-US"/>
        </w:rPr>
      </w:pPr>
      <w:r>
        <w:rPr>
          <w:lang w:val="en-US"/>
        </w:rPr>
        <w:lastRenderedPageBreak/>
        <w:t>Endpoint sử dụng Post</w:t>
      </w:r>
    </w:p>
    <w:p w14:paraId="2D0A3FB4" w14:textId="6880C542" w:rsidR="008147AB" w:rsidRDefault="008147AB" w:rsidP="008147AB">
      <w:pPr>
        <w:jc w:val="center"/>
        <w:rPr>
          <w:lang w:val="en-US"/>
        </w:rPr>
      </w:pPr>
      <w:r w:rsidRPr="00BF7287">
        <w:rPr>
          <w:rFonts w:cs="Times New Roman"/>
          <w:noProof/>
          <w:lang w:val="en-US" w:eastAsia="ja-JP"/>
        </w:rPr>
        <w:drawing>
          <wp:inline distT="0" distB="0" distL="0" distR="0" wp14:anchorId="798DDFE7" wp14:editId="52D3AC22">
            <wp:extent cx="5731510" cy="172021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0"/>
                    <a:stretch>
                      <a:fillRect/>
                    </a:stretch>
                  </pic:blipFill>
                  <pic:spPr>
                    <a:xfrm>
                      <a:off x="0" y="0"/>
                      <a:ext cx="5731510" cy="1720215"/>
                    </a:xfrm>
                    <a:prstGeom prst="rect">
                      <a:avLst/>
                    </a:prstGeom>
                  </pic:spPr>
                </pic:pic>
              </a:graphicData>
            </a:graphic>
          </wp:inline>
        </w:drawing>
      </w:r>
    </w:p>
    <w:p w14:paraId="693A9789" w14:textId="77777777" w:rsidR="008147AB" w:rsidRPr="008147AB" w:rsidRDefault="008147AB" w:rsidP="008147AB">
      <w:pPr>
        <w:pStyle w:val="-"/>
      </w:pPr>
      <w:r w:rsidRPr="008147AB">
        <w:t>Sử dụng phương thức post và endpoint “update_total” để cập nhật số ca khỏi bệnh do COVID – 19.</w:t>
      </w:r>
    </w:p>
    <w:p w14:paraId="07D459FC" w14:textId="77777777" w:rsidR="008147AB" w:rsidRPr="008147AB" w:rsidRDefault="008147AB" w:rsidP="008147AB">
      <w:pPr>
        <w:pStyle w:val="-"/>
      </w:pPr>
      <w:r w:rsidRPr="008147AB">
        <w:t>Khởi tạo hàm “update_total” với hai tham số truyền vào là “country” và “new_total”.</w:t>
      </w:r>
    </w:p>
    <w:p w14:paraId="788CCBA5" w14:textId="77777777" w:rsidR="008147AB" w:rsidRPr="008147AB" w:rsidRDefault="008147AB" w:rsidP="008147AB">
      <w:pPr>
        <w:pStyle w:val="-"/>
      </w:pPr>
      <w:r w:rsidRPr="008147AB">
        <w:t>Chạy vòng lặp trong data_dict. Nếu Country chạy đến giá trị tham số “country” thì giá trị Total  sẽ là giá trị tham số “new_total”.</w:t>
      </w:r>
    </w:p>
    <w:p w14:paraId="2F1C76FA" w14:textId="30E8B17F" w:rsidR="008147AB" w:rsidRDefault="008147AB" w:rsidP="008147AB">
      <w:pPr>
        <w:pStyle w:val="-"/>
      </w:pPr>
      <w:r w:rsidRPr="008147AB">
        <w:t>Rồi cập nhật vào file Json.</w:t>
      </w:r>
    </w:p>
    <w:p w14:paraId="69EE1845" w14:textId="4124F13F" w:rsidR="008147AB" w:rsidRDefault="008147AB" w:rsidP="008147AB">
      <w:pPr>
        <w:pStyle w:val="Heading2"/>
      </w:pPr>
      <w:r>
        <w:t xml:space="preserve">Bài code của </w:t>
      </w:r>
      <w:r w:rsidR="001D3E13">
        <w:t>Nguyễn Quyết Tiến</w:t>
      </w:r>
      <w:r w:rsidR="008930F8">
        <w:t xml:space="preserve"> – A35</w:t>
      </w:r>
      <w:r w:rsidR="001D3E13">
        <w:t>884 (Số ca tử vong)</w:t>
      </w:r>
    </w:p>
    <w:p w14:paraId="7EB79836" w14:textId="751C76CE" w:rsidR="008147AB" w:rsidRDefault="008147AB" w:rsidP="008147AB">
      <w:pPr>
        <w:pStyle w:val="DoanVB"/>
      </w:pPr>
      <w:r w:rsidRPr="00BF7287">
        <w:t>Thư viện sử dụng: numpy, pandas, fastapi, json, query.</w:t>
      </w:r>
    </w:p>
    <w:p w14:paraId="6006C44E" w14:textId="30DE9A15" w:rsidR="008147AB" w:rsidRDefault="008147AB" w:rsidP="008147AB">
      <w:pPr>
        <w:pStyle w:val="Heading3"/>
        <w:rPr>
          <w:lang w:val="en-US"/>
        </w:rPr>
      </w:pPr>
      <w:r>
        <w:rPr>
          <w:lang w:val="en-US"/>
        </w:rPr>
        <w:t>Tạo dataframe</w:t>
      </w:r>
    </w:p>
    <w:p w14:paraId="66C9EB8C" w14:textId="52B84447" w:rsidR="008147AB" w:rsidRDefault="00672676" w:rsidP="008147AB">
      <w:pPr>
        <w:jc w:val="center"/>
        <w:rPr>
          <w:lang w:val="en-US"/>
        </w:rPr>
      </w:pPr>
      <w:r w:rsidRPr="00672676">
        <w:rPr>
          <w:noProof/>
        </w:rPr>
        <w:drawing>
          <wp:inline distT="0" distB="0" distL="0" distR="0" wp14:anchorId="6792F40A" wp14:editId="0BA91E85">
            <wp:extent cx="4953691" cy="3648584"/>
            <wp:effectExtent l="0" t="0" r="0" b="9525"/>
            <wp:docPr id="13174619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61935" name="Picture 1" descr="A screen shot of a computer program&#10;&#10;Description automatically generated"/>
                    <pic:cNvPicPr/>
                  </pic:nvPicPr>
                  <pic:blipFill>
                    <a:blip r:embed="rId21"/>
                    <a:stretch>
                      <a:fillRect/>
                    </a:stretch>
                  </pic:blipFill>
                  <pic:spPr>
                    <a:xfrm>
                      <a:off x="0" y="0"/>
                      <a:ext cx="4953691" cy="3648584"/>
                    </a:xfrm>
                    <a:prstGeom prst="rect">
                      <a:avLst/>
                    </a:prstGeom>
                  </pic:spPr>
                </pic:pic>
              </a:graphicData>
            </a:graphic>
          </wp:inline>
        </w:drawing>
      </w:r>
    </w:p>
    <w:p w14:paraId="7ABF7BE0" w14:textId="0512A4B6" w:rsidR="008147AB" w:rsidRDefault="008147AB" w:rsidP="008147AB">
      <w:pPr>
        <w:pStyle w:val="Heading3"/>
        <w:rPr>
          <w:lang w:val="en-US"/>
        </w:rPr>
      </w:pPr>
      <w:r>
        <w:rPr>
          <w:lang w:val="en-US"/>
        </w:rPr>
        <w:lastRenderedPageBreak/>
        <w:t>Endpoint về Numpy</w:t>
      </w:r>
    </w:p>
    <w:p w14:paraId="37459A68" w14:textId="2ED24B7B" w:rsidR="008147AB" w:rsidRDefault="008147AB" w:rsidP="008147AB">
      <w:pPr>
        <w:jc w:val="center"/>
        <w:rPr>
          <w:lang w:val="en-US"/>
        </w:rPr>
      </w:pPr>
      <w:r w:rsidRPr="002D7F77">
        <w:rPr>
          <w:noProof/>
        </w:rPr>
        <w:drawing>
          <wp:inline distT="0" distB="0" distL="0" distR="0" wp14:anchorId="33066D38" wp14:editId="1898CF65">
            <wp:extent cx="5010849" cy="142894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5010849" cy="1428949"/>
                    </a:xfrm>
                    <a:prstGeom prst="rect">
                      <a:avLst/>
                    </a:prstGeom>
                  </pic:spPr>
                </pic:pic>
              </a:graphicData>
            </a:graphic>
          </wp:inline>
        </w:drawing>
      </w:r>
    </w:p>
    <w:p w14:paraId="0F09A6A3" w14:textId="77777777" w:rsidR="008147AB" w:rsidRPr="008147AB" w:rsidRDefault="008147AB" w:rsidP="008147AB">
      <w:pPr>
        <w:pStyle w:val="-"/>
      </w:pPr>
      <w:r w:rsidRPr="008147AB">
        <w:t>Dùng phương thức get để lấy dữ liệu từ data.</w:t>
      </w:r>
    </w:p>
    <w:p w14:paraId="004A7823" w14:textId="77777777" w:rsidR="008147AB" w:rsidRPr="008147AB" w:rsidRDefault="008147AB" w:rsidP="008147AB">
      <w:pPr>
        <w:pStyle w:val="-"/>
      </w:pPr>
      <w:r w:rsidRPr="008147AB">
        <w:t>Tạo endpoint: "/highest_cases_country".</w:t>
      </w:r>
    </w:p>
    <w:p w14:paraId="43EF7DAD" w14:textId="77777777" w:rsidR="008147AB" w:rsidRPr="008147AB" w:rsidRDefault="008147AB" w:rsidP="008147AB">
      <w:pPr>
        <w:pStyle w:val="-"/>
      </w:pPr>
      <w:r w:rsidRPr="008147AB">
        <w:t>Lấy dữ liệu mới nhất của cột cuối cùng của dữ liệu số người chết.</w:t>
      </w:r>
    </w:p>
    <w:p w14:paraId="55B54112" w14:textId="77777777" w:rsidR="008147AB" w:rsidRPr="008147AB" w:rsidRDefault="008147AB" w:rsidP="008147AB">
      <w:pPr>
        <w:pStyle w:val="-"/>
      </w:pPr>
      <w:r w:rsidRPr="008147AB">
        <w:t>Chuyển dữ liệu pandas sang numpy.</w:t>
      </w:r>
    </w:p>
    <w:p w14:paraId="258E34FE" w14:textId="77777777" w:rsidR="008147AB" w:rsidRPr="008147AB" w:rsidRDefault="008147AB" w:rsidP="008147AB">
      <w:pPr>
        <w:pStyle w:val="-"/>
      </w:pPr>
      <w:r w:rsidRPr="008147AB">
        <w:t>Sử dụng số thứ tự của cột đưa vào biến ‘highest_cases_ind’.</w:t>
      </w:r>
    </w:p>
    <w:p w14:paraId="5B93CBDD" w14:textId="77777777" w:rsidR="008147AB" w:rsidRPr="008147AB" w:rsidRDefault="008147AB" w:rsidP="008147AB">
      <w:pPr>
        <w:pStyle w:val="-"/>
      </w:pPr>
      <w:r w:rsidRPr="008147AB">
        <w:t>Dùng df.loc tìm quốc gia có số người chết nhiều nhất.</w:t>
      </w:r>
    </w:p>
    <w:p w14:paraId="5000C416" w14:textId="77777777" w:rsidR="008147AB" w:rsidRPr="008147AB" w:rsidRDefault="008147AB" w:rsidP="008147AB">
      <w:pPr>
        <w:pStyle w:val="-"/>
      </w:pPr>
      <w:r w:rsidRPr="008147AB">
        <w:t>Đầu ra: {"Đất nước có số người chết nhiều nhất là: ": highest_cases_country}.</w:t>
      </w:r>
    </w:p>
    <w:p w14:paraId="486F61EC" w14:textId="77777777" w:rsidR="008147AB" w:rsidRDefault="008147AB" w:rsidP="008147AB">
      <w:pPr>
        <w:pStyle w:val="DoanVB"/>
      </w:pPr>
      <w:r>
        <w:t>Kết quả:</w:t>
      </w:r>
    </w:p>
    <w:p w14:paraId="54A668A7" w14:textId="41CF35CE" w:rsidR="008147AB" w:rsidRDefault="008147AB" w:rsidP="008147AB">
      <w:pPr>
        <w:jc w:val="center"/>
        <w:rPr>
          <w:lang w:val="en-US"/>
        </w:rPr>
      </w:pPr>
      <w:r w:rsidRPr="002D7DFB">
        <w:rPr>
          <w:noProof/>
        </w:rPr>
        <w:drawing>
          <wp:inline distT="0" distB="0" distL="0" distR="0" wp14:anchorId="3C40DAD7" wp14:editId="1F183676">
            <wp:extent cx="4884271" cy="39243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3"/>
                    <a:stretch>
                      <a:fillRect/>
                    </a:stretch>
                  </pic:blipFill>
                  <pic:spPr>
                    <a:xfrm>
                      <a:off x="0" y="0"/>
                      <a:ext cx="4896226" cy="3933905"/>
                    </a:xfrm>
                    <a:prstGeom prst="rect">
                      <a:avLst/>
                    </a:prstGeom>
                  </pic:spPr>
                </pic:pic>
              </a:graphicData>
            </a:graphic>
          </wp:inline>
        </w:drawing>
      </w:r>
    </w:p>
    <w:p w14:paraId="455001C4" w14:textId="2B5EB467" w:rsidR="008147AB" w:rsidRDefault="008147AB" w:rsidP="008147AB">
      <w:pPr>
        <w:pStyle w:val="Heading3"/>
        <w:rPr>
          <w:lang w:val="en-US"/>
        </w:rPr>
      </w:pPr>
      <w:r>
        <w:rPr>
          <w:lang w:val="en-US"/>
        </w:rPr>
        <w:lastRenderedPageBreak/>
        <w:t>Endpoint về Pandas</w:t>
      </w:r>
    </w:p>
    <w:p w14:paraId="6B3BA22A" w14:textId="54198ADE" w:rsidR="008147AB" w:rsidRDefault="008147AB" w:rsidP="008147AB">
      <w:pPr>
        <w:jc w:val="center"/>
        <w:rPr>
          <w:lang w:val="en-US"/>
        </w:rPr>
      </w:pPr>
      <w:r w:rsidRPr="00D5311E">
        <w:rPr>
          <w:rFonts w:cs="Times New Roman"/>
          <w:noProof/>
        </w:rPr>
        <w:drawing>
          <wp:inline distT="0" distB="0" distL="0" distR="0" wp14:anchorId="26F459CC" wp14:editId="0725AFB8">
            <wp:extent cx="5731510" cy="115189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5731510" cy="1151890"/>
                    </a:xfrm>
                    <a:prstGeom prst="rect">
                      <a:avLst/>
                    </a:prstGeom>
                  </pic:spPr>
                </pic:pic>
              </a:graphicData>
            </a:graphic>
          </wp:inline>
        </w:drawing>
      </w:r>
    </w:p>
    <w:p w14:paraId="666395AD" w14:textId="77777777" w:rsidR="008147AB" w:rsidRPr="008147AB" w:rsidRDefault="008147AB" w:rsidP="008147AB">
      <w:pPr>
        <w:pStyle w:val="-"/>
      </w:pPr>
      <w:r w:rsidRPr="008147AB">
        <w:t>Dùng phương thức get để lấy dữ liệu từ data.</w:t>
      </w:r>
    </w:p>
    <w:p w14:paraId="1571FF5E" w14:textId="77777777" w:rsidR="008147AB" w:rsidRPr="008147AB" w:rsidRDefault="008147AB" w:rsidP="008147AB">
      <w:pPr>
        <w:pStyle w:val="-"/>
      </w:pPr>
      <w:r w:rsidRPr="008147AB">
        <w:t>Tạo endpoint: "/filter_death_total_dataJSON".</w:t>
      </w:r>
    </w:p>
    <w:p w14:paraId="515E73BE" w14:textId="77777777" w:rsidR="008147AB" w:rsidRPr="008147AB" w:rsidRDefault="008147AB" w:rsidP="008147AB">
      <w:pPr>
        <w:pStyle w:val="-"/>
      </w:pPr>
      <w:r w:rsidRPr="008147AB">
        <w:t>Tạo hàm "/filter_death_total_dataJSON" với tham số truyền vào là ‘country’.</w:t>
      </w:r>
    </w:p>
    <w:p w14:paraId="2F8B1B83" w14:textId="77777777" w:rsidR="008147AB" w:rsidRPr="008147AB" w:rsidRDefault="008147AB" w:rsidP="008147AB">
      <w:pPr>
        <w:pStyle w:val="-"/>
      </w:pPr>
      <w:r w:rsidRPr="008147AB">
        <w:t>Đọc dữ liệu của file data_death_dict.</w:t>
      </w:r>
    </w:p>
    <w:p w14:paraId="06AB421E" w14:textId="77777777" w:rsidR="008147AB" w:rsidRPr="008147AB" w:rsidRDefault="008147AB" w:rsidP="008147AB">
      <w:pPr>
        <w:pStyle w:val="-"/>
      </w:pPr>
      <w:r w:rsidRPr="008147AB">
        <w:t>Nếu dữ liệu đọc đến trùng với tham số truyền vào, trả về: {"message": f"{country} có số ca chết do Covid 19 là {str(item['Total'])}"}.</w:t>
      </w:r>
    </w:p>
    <w:p w14:paraId="73141DFC" w14:textId="77777777" w:rsidR="008147AB" w:rsidRPr="008147AB" w:rsidRDefault="008147AB" w:rsidP="008147AB">
      <w:pPr>
        <w:pStyle w:val="-"/>
      </w:pPr>
      <w:r w:rsidRPr="008147AB">
        <w:t>Nếu không trùng thì trả về: return {"message": f"{country} not found"}.</w:t>
      </w:r>
    </w:p>
    <w:p w14:paraId="65CF4960" w14:textId="77777777" w:rsidR="008147AB" w:rsidRDefault="008147AB" w:rsidP="008147AB">
      <w:pPr>
        <w:pStyle w:val="DoanVB"/>
      </w:pPr>
      <w:r>
        <w:t>Kết quả:</w:t>
      </w:r>
    </w:p>
    <w:p w14:paraId="0B76761A" w14:textId="3F5C42A6" w:rsidR="008147AB" w:rsidRDefault="008147AB" w:rsidP="008147AB">
      <w:pPr>
        <w:jc w:val="center"/>
        <w:rPr>
          <w:lang w:val="en-US"/>
        </w:rPr>
      </w:pPr>
      <w:r w:rsidRPr="00A63383">
        <w:rPr>
          <w:rFonts w:cs="Times New Roman"/>
          <w:noProof/>
        </w:rPr>
        <w:drawing>
          <wp:inline distT="0" distB="0" distL="0" distR="0" wp14:anchorId="3853149B" wp14:editId="664A57D9">
            <wp:extent cx="5731510" cy="3578860"/>
            <wp:effectExtent l="0" t="0" r="2540" b="254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5"/>
                    <a:stretch>
                      <a:fillRect/>
                    </a:stretch>
                  </pic:blipFill>
                  <pic:spPr>
                    <a:xfrm>
                      <a:off x="0" y="0"/>
                      <a:ext cx="5731510" cy="3578860"/>
                    </a:xfrm>
                    <a:prstGeom prst="rect">
                      <a:avLst/>
                    </a:prstGeom>
                  </pic:spPr>
                </pic:pic>
              </a:graphicData>
            </a:graphic>
          </wp:inline>
        </w:drawing>
      </w:r>
    </w:p>
    <w:p w14:paraId="6BEE5DC8" w14:textId="27E6BF52" w:rsidR="008147AB" w:rsidRDefault="008147AB" w:rsidP="008147AB">
      <w:pPr>
        <w:jc w:val="center"/>
        <w:rPr>
          <w:lang w:val="en-US"/>
        </w:rPr>
      </w:pPr>
      <w:r w:rsidRPr="003137A4">
        <w:rPr>
          <w:rFonts w:cs="Times New Roman"/>
          <w:noProof/>
        </w:rPr>
        <w:lastRenderedPageBreak/>
        <w:drawing>
          <wp:inline distT="0" distB="0" distL="0" distR="0" wp14:anchorId="749E1249" wp14:editId="6F307866">
            <wp:extent cx="5731510" cy="344932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6"/>
                    <a:stretch>
                      <a:fillRect/>
                    </a:stretch>
                  </pic:blipFill>
                  <pic:spPr>
                    <a:xfrm>
                      <a:off x="0" y="0"/>
                      <a:ext cx="5731510" cy="3449320"/>
                    </a:xfrm>
                    <a:prstGeom prst="rect">
                      <a:avLst/>
                    </a:prstGeom>
                  </pic:spPr>
                </pic:pic>
              </a:graphicData>
            </a:graphic>
          </wp:inline>
        </w:drawing>
      </w:r>
    </w:p>
    <w:p w14:paraId="5CE45476" w14:textId="77777777" w:rsidR="008147AB" w:rsidRDefault="008147AB" w:rsidP="008147AB">
      <w:pPr>
        <w:pStyle w:val="Heading3"/>
        <w:rPr>
          <w:lang w:val="en-US"/>
        </w:rPr>
      </w:pPr>
      <w:r>
        <w:rPr>
          <w:lang w:val="en-US"/>
        </w:rPr>
        <w:t>Endpoint về Get</w:t>
      </w:r>
    </w:p>
    <w:p w14:paraId="5A467ADD" w14:textId="3959E869" w:rsidR="008147AB" w:rsidRDefault="008147AB" w:rsidP="008147AB">
      <w:pPr>
        <w:jc w:val="center"/>
        <w:rPr>
          <w:lang w:val="en-US"/>
        </w:rPr>
      </w:pPr>
      <w:r w:rsidRPr="00A60B23">
        <w:rPr>
          <w:rFonts w:cs="Times New Roman"/>
          <w:noProof/>
        </w:rPr>
        <w:drawing>
          <wp:inline distT="0" distB="0" distL="0" distR="0" wp14:anchorId="1627DAB0" wp14:editId="11FD596C">
            <wp:extent cx="3572374" cy="100979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3572374" cy="1009791"/>
                    </a:xfrm>
                    <a:prstGeom prst="rect">
                      <a:avLst/>
                    </a:prstGeom>
                  </pic:spPr>
                </pic:pic>
              </a:graphicData>
            </a:graphic>
          </wp:inline>
        </w:drawing>
      </w:r>
    </w:p>
    <w:p w14:paraId="600CD7D8" w14:textId="77777777" w:rsidR="008147AB" w:rsidRPr="008147AB" w:rsidRDefault="008147AB" w:rsidP="008147AB">
      <w:pPr>
        <w:pStyle w:val="-"/>
      </w:pPr>
      <w:r w:rsidRPr="008147AB">
        <w:t>Dùng phương thức get để lấy dữ liệu từ data.</w:t>
      </w:r>
    </w:p>
    <w:p w14:paraId="67C16C7B" w14:textId="77777777" w:rsidR="008147AB" w:rsidRPr="008147AB" w:rsidRDefault="008147AB" w:rsidP="008147AB">
      <w:pPr>
        <w:pStyle w:val="-"/>
      </w:pPr>
      <w:r w:rsidRPr="008147AB">
        <w:t>Tạo endpoint: "/filter_death_data".</w:t>
      </w:r>
    </w:p>
    <w:p w14:paraId="026BA3EC" w14:textId="77777777" w:rsidR="008147AB" w:rsidRPr="008147AB" w:rsidRDefault="008147AB" w:rsidP="008147AB">
      <w:pPr>
        <w:pStyle w:val="-"/>
      </w:pPr>
      <w:r w:rsidRPr="008147AB">
        <w:t>Tạo hàm "/filter_death_data" với tham số truyền vào là ‘country’.</w:t>
      </w:r>
    </w:p>
    <w:p w14:paraId="767C4429" w14:textId="77777777" w:rsidR="008147AB" w:rsidRPr="008147AB" w:rsidRDefault="008147AB" w:rsidP="008147AB">
      <w:pPr>
        <w:pStyle w:val="-"/>
      </w:pPr>
      <w:r w:rsidRPr="008147AB">
        <w:t>Lấy thông tin từ tham số truyền vào.</w:t>
      </w:r>
    </w:p>
    <w:p w14:paraId="184FD847" w14:textId="77777777" w:rsidR="008147AB" w:rsidRPr="008147AB" w:rsidRDefault="008147AB" w:rsidP="008147AB">
      <w:pPr>
        <w:pStyle w:val="-"/>
      </w:pPr>
      <w:r w:rsidRPr="008147AB">
        <w:t>Trả về thông tin ca tử vong của quốc gia đó theo từng ngày: return {"data":data}.</w:t>
      </w:r>
    </w:p>
    <w:p w14:paraId="4A28DE41" w14:textId="77777777" w:rsidR="008147AB" w:rsidRDefault="008147AB" w:rsidP="008147AB">
      <w:pPr>
        <w:pStyle w:val="DoanVB"/>
      </w:pPr>
      <w:r>
        <w:t>Kết quả:</w:t>
      </w:r>
    </w:p>
    <w:p w14:paraId="4935D178" w14:textId="1B066633" w:rsidR="008147AB" w:rsidRPr="008147AB" w:rsidRDefault="008147AB" w:rsidP="008147AB">
      <w:pPr>
        <w:jc w:val="center"/>
        <w:rPr>
          <w:lang w:val="en-US"/>
        </w:rPr>
      </w:pPr>
      <w:r w:rsidRPr="00166838">
        <w:rPr>
          <w:rFonts w:cs="Times New Roman"/>
          <w:noProof/>
        </w:rPr>
        <w:lastRenderedPageBreak/>
        <w:drawing>
          <wp:inline distT="0" distB="0" distL="0" distR="0" wp14:anchorId="5F8B7476" wp14:editId="03FFCD14">
            <wp:extent cx="5731510" cy="3736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36975"/>
                    </a:xfrm>
                    <a:prstGeom prst="rect">
                      <a:avLst/>
                    </a:prstGeom>
                  </pic:spPr>
                </pic:pic>
              </a:graphicData>
            </a:graphic>
          </wp:inline>
        </w:drawing>
      </w:r>
    </w:p>
    <w:p w14:paraId="38177E89" w14:textId="0264E6A2" w:rsidR="008147AB" w:rsidRDefault="008147AB" w:rsidP="006B3317">
      <w:pPr>
        <w:pStyle w:val="Heading3"/>
      </w:pPr>
      <w:r>
        <w:t>Endpoint về Post</w:t>
      </w:r>
    </w:p>
    <w:p w14:paraId="73F07777" w14:textId="4BBAE39D" w:rsidR="008147AB" w:rsidRDefault="008147AB" w:rsidP="008147AB">
      <w:r w:rsidRPr="00254F62">
        <w:rPr>
          <w:rFonts w:cs="Times New Roman"/>
          <w:noProof/>
        </w:rPr>
        <w:drawing>
          <wp:inline distT="0" distB="0" distL="0" distR="0" wp14:anchorId="35BEA89F" wp14:editId="6E57B2E7">
            <wp:extent cx="5410955" cy="188621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410955" cy="1886213"/>
                    </a:xfrm>
                    <a:prstGeom prst="rect">
                      <a:avLst/>
                    </a:prstGeom>
                  </pic:spPr>
                </pic:pic>
              </a:graphicData>
            </a:graphic>
          </wp:inline>
        </w:drawing>
      </w:r>
    </w:p>
    <w:p w14:paraId="28DECAB9"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Dùng phương thức get để lấy dữ liệu từ data.</w:t>
      </w:r>
    </w:p>
    <w:p w14:paraId="0613E278"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Tạo endpoint: "/update_death_total".</w:t>
      </w:r>
    </w:p>
    <w:p w14:paraId="43E3BF1B"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Tạo hàm "/update_death_total"với tham số truyền vào là ‘country’ và ‘new_total’.</w:t>
      </w:r>
    </w:p>
    <w:p w14:paraId="13273A6A"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Đọc dữ liệu của file data_death_dict.</w:t>
      </w:r>
    </w:p>
    <w:p w14:paraId="62F8B28C"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Nếu thông tin từ cột ‘country’ trùng với dữ liệu đầu vào, cập nhật số từ tham số ‘new_total’ vào số ca tử vong.</w:t>
      </w:r>
    </w:p>
    <w:p w14:paraId="79E68DFB"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Ghi dữ liệu mới vào file JSON: data_death_dict.</w:t>
      </w:r>
    </w:p>
    <w:p w14:paraId="1CE1D052"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Trả về tổng số ca tử vong của quốc gia đó: return {"message": f"{country} có số ca chết do Covid 19 là {new_total}"}.</w:t>
      </w:r>
    </w:p>
    <w:p w14:paraId="1E019044" w14:textId="77777777" w:rsidR="008147AB" w:rsidRPr="00BF7287" w:rsidRDefault="008147AB" w:rsidP="008147AB">
      <w:pPr>
        <w:pStyle w:val="-"/>
        <w:numPr>
          <w:ilvl w:val="0"/>
          <w:numId w:val="20"/>
        </w:numPr>
        <w:spacing w:before="60" w:after="60" w:line="312" w:lineRule="auto"/>
        <w:rPr>
          <w:rFonts w:cs="Times New Roman"/>
        </w:rPr>
      </w:pPr>
      <w:r w:rsidRPr="00BF7287">
        <w:rPr>
          <w:rFonts w:cs="Times New Roman"/>
        </w:rPr>
        <w:t>Nếu không tìm thấy ‘country’, trả về: return {"message": f"{country} not found"}.</w:t>
      </w:r>
    </w:p>
    <w:p w14:paraId="3D083634" w14:textId="77777777" w:rsidR="008147AB" w:rsidRDefault="008147AB" w:rsidP="008147AB">
      <w:pPr>
        <w:pStyle w:val="DoanVB"/>
      </w:pPr>
      <w:r>
        <w:t>Kết quả:</w:t>
      </w:r>
    </w:p>
    <w:p w14:paraId="44A59F8F" w14:textId="77777777" w:rsidR="008147AB" w:rsidRPr="00BF7287" w:rsidRDefault="008147AB" w:rsidP="008147AB">
      <w:pPr>
        <w:pStyle w:val="-"/>
      </w:pPr>
      <w:r w:rsidRPr="00BF7287">
        <w:lastRenderedPageBreak/>
        <w:t>Dữ liệu ban đầu:</w:t>
      </w:r>
    </w:p>
    <w:p w14:paraId="20E705B2" w14:textId="77777777" w:rsidR="008147AB" w:rsidRDefault="008147AB" w:rsidP="008147AB">
      <w:pPr>
        <w:jc w:val="center"/>
        <w:rPr>
          <w:rFonts w:cs="Times New Roman"/>
        </w:rPr>
      </w:pPr>
      <w:r w:rsidRPr="00F3303E">
        <w:rPr>
          <w:rFonts w:cs="Times New Roman"/>
          <w:noProof/>
        </w:rPr>
        <w:drawing>
          <wp:inline distT="0" distB="0" distL="0" distR="0" wp14:anchorId="723506E8" wp14:editId="7756F3C1">
            <wp:extent cx="1695687" cy="62873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1695687" cy="628738"/>
                    </a:xfrm>
                    <a:prstGeom prst="rect">
                      <a:avLst/>
                    </a:prstGeom>
                  </pic:spPr>
                </pic:pic>
              </a:graphicData>
            </a:graphic>
          </wp:inline>
        </w:drawing>
      </w:r>
    </w:p>
    <w:p w14:paraId="59D241D9" w14:textId="77777777" w:rsidR="008147AB" w:rsidRPr="00BF7287" w:rsidRDefault="008147AB" w:rsidP="008147AB">
      <w:pPr>
        <w:pStyle w:val="-"/>
      </w:pPr>
      <w:r w:rsidRPr="00BF7287">
        <w:t>Dữ liệu sau khi cập nhật:</w:t>
      </w:r>
    </w:p>
    <w:p w14:paraId="5BBAD088" w14:textId="61C64433" w:rsidR="008147AB" w:rsidRDefault="008147AB" w:rsidP="008147AB">
      <w:pPr>
        <w:jc w:val="center"/>
      </w:pPr>
      <w:r w:rsidRPr="00EA57A3">
        <w:rPr>
          <w:rFonts w:cs="Times New Roman"/>
          <w:noProof/>
        </w:rPr>
        <w:drawing>
          <wp:inline distT="0" distB="0" distL="0" distR="0" wp14:anchorId="763484FB" wp14:editId="57DE7B35">
            <wp:extent cx="5731510" cy="3592195"/>
            <wp:effectExtent l="0" t="0" r="2540" b="825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1"/>
                    <a:stretch>
                      <a:fillRect/>
                    </a:stretch>
                  </pic:blipFill>
                  <pic:spPr>
                    <a:xfrm>
                      <a:off x="0" y="0"/>
                      <a:ext cx="5731510" cy="3592195"/>
                    </a:xfrm>
                    <a:prstGeom prst="rect">
                      <a:avLst/>
                    </a:prstGeom>
                  </pic:spPr>
                </pic:pic>
              </a:graphicData>
            </a:graphic>
          </wp:inline>
        </w:drawing>
      </w:r>
    </w:p>
    <w:p w14:paraId="62671509" w14:textId="77777777" w:rsidR="008147AB" w:rsidRPr="00BF7287" w:rsidRDefault="008147AB" w:rsidP="008147AB">
      <w:pPr>
        <w:pStyle w:val="-"/>
      </w:pPr>
      <w:r w:rsidRPr="00BF7287">
        <w:t>Dữ liệu mới trong file JSON:</w:t>
      </w:r>
    </w:p>
    <w:p w14:paraId="279EE74B" w14:textId="26CDCCDC" w:rsidR="008147AB" w:rsidRDefault="008147AB" w:rsidP="008147AB">
      <w:pPr>
        <w:jc w:val="center"/>
        <w:rPr>
          <w:rFonts w:cs="Times New Roman"/>
        </w:rPr>
      </w:pPr>
      <w:r w:rsidRPr="00BF7287">
        <w:rPr>
          <w:rFonts w:cs="Times New Roman"/>
          <w:noProof/>
        </w:rPr>
        <w:drawing>
          <wp:inline distT="0" distB="0" distL="0" distR="0" wp14:anchorId="161BE6BD" wp14:editId="476FA6DE">
            <wp:extent cx="1724266" cy="628738"/>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1724266" cy="628738"/>
                    </a:xfrm>
                    <a:prstGeom prst="rect">
                      <a:avLst/>
                    </a:prstGeom>
                  </pic:spPr>
                </pic:pic>
              </a:graphicData>
            </a:graphic>
          </wp:inline>
        </w:drawing>
      </w:r>
    </w:p>
    <w:p w14:paraId="4038E4D8" w14:textId="762B390B" w:rsidR="008147AB" w:rsidRDefault="008147AB" w:rsidP="008147AB">
      <w:pPr>
        <w:pStyle w:val="Heading2"/>
      </w:pPr>
      <w:r>
        <w:t xml:space="preserve">Bài code </w:t>
      </w:r>
      <w:r w:rsidR="001D3E13">
        <w:t>của Nguyễn Quyết Tiến – A35884 (Số ca nhiễm bệnh)</w:t>
      </w:r>
    </w:p>
    <w:p w14:paraId="3FE24C9E" w14:textId="24F7D522" w:rsidR="008147AB" w:rsidRDefault="00672676" w:rsidP="008147AB">
      <w:pPr>
        <w:jc w:val="center"/>
      </w:pPr>
      <w:r w:rsidRPr="00672676">
        <w:rPr>
          <w:rFonts w:cs="Times New Roman"/>
          <w:noProof/>
          <w:sz w:val="28"/>
          <w:szCs w:val="28"/>
        </w:rPr>
        <w:drawing>
          <wp:inline distT="0" distB="0" distL="0" distR="0" wp14:anchorId="61E1AEDF" wp14:editId="29FE89C3">
            <wp:extent cx="3277057" cy="1362265"/>
            <wp:effectExtent l="0" t="0" r="0" b="9525"/>
            <wp:docPr id="1203856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6341" name="Picture 1" descr="A screen shot of a computer code&#10;&#10;Description automatically generated"/>
                    <pic:cNvPicPr/>
                  </pic:nvPicPr>
                  <pic:blipFill>
                    <a:blip r:embed="rId33"/>
                    <a:stretch>
                      <a:fillRect/>
                    </a:stretch>
                  </pic:blipFill>
                  <pic:spPr>
                    <a:xfrm>
                      <a:off x="0" y="0"/>
                      <a:ext cx="3277057" cy="1362265"/>
                    </a:xfrm>
                    <a:prstGeom prst="rect">
                      <a:avLst/>
                    </a:prstGeom>
                  </pic:spPr>
                </pic:pic>
              </a:graphicData>
            </a:graphic>
          </wp:inline>
        </w:drawing>
      </w:r>
    </w:p>
    <w:p w14:paraId="1F20FB9F" w14:textId="38FC8D1B" w:rsidR="008147AB" w:rsidRPr="00BF7287" w:rsidRDefault="008147AB" w:rsidP="008147AB">
      <w:pPr>
        <w:pStyle w:val="DoanVB"/>
      </w:pPr>
      <w:r w:rsidRPr="00BF7287">
        <w:t>Các thư viện sử dụng:Fastapi,numpy,pandas,Query</w:t>
      </w:r>
      <w:r>
        <w:t>.</w:t>
      </w:r>
    </w:p>
    <w:p w14:paraId="436CBC31" w14:textId="117A478A" w:rsidR="008147AB" w:rsidRDefault="008147AB" w:rsidP="008147AB">
      <w:pPr>
        <w:pStyle w:val="Heading3"/>
      </w:pPr>
      <w:r>
        <w:lastRenderedPageBreak/>
        <w:t>Endpoint sử dụng Numpy</w:t>
      </w:r>
    </w:p>
    <w:p w14:paraId="1B172558" w14:textId="51421D76" w:rsidR="008147AB" w:rsidRDefault="008147AB" w:rsidP="008147AB">
      <w:pPr>
        <w:jc w:val="center"/>
      </w:pPr>
      <w:r w:rsidRPr="00BF7287">
        <w:rPr>
          <w:rFonts w:cs="Times New Roman"/>
          <w:noProof/>
          <w:sz w:val="28"/>
          <w:szCs w:val="28"/>
        </w:rPr>
        <w:drawing>
          <wp:inline distT="0" distB="0" distL="0" distR="0" wp14:anchorId="52846C57" wp14:editId="3D3D322D">
            <wp:extent cx="4744112" cy="1133633"/>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4"/>
                    <a:stretch>
                      <a:fillRect/>
                    </a:stretch>
                  </pic:blipFill>
                  <pic:spPr>
                    <a:xfrm>
                      <a:off x="0" y="0"/>
                      <a:ext cx="4744112" cy="1133633"/>
                    </a:xfrm>
                    <a:prstGeom prst="rect">
                      <a:avLst/>
                    </a:prstGeom>
                  </pic:spPr>
                </pic:pic>
              </a:graphicData>
            </a:graphic>
          </wp:inline>
        </w:drawing>
      </w:r>
    </w:p>
    <w:p w14:paraId="3D25B9E6" w14:textId="77777777" w:rsidR="008147AB" w:rsidRPr="00BF7287" w:rsidRDefault="008147AB" w:rsidP="008147AB">
      <w:pPr>
        <w:pStyle w:val="-"/>
      </w:pPr>
      <w:r w:rsidRPr="00BF7287">
        <w:t xml:space="preserve">Dùng phương thức get để nhập dữ liệu </w:t>
      </w:r>
    </w:p>
    <w:p w14:paraId="6B598F3C" w14:textId="77777777" w:rsidR="008147AB" w:rsidRPr="00BF7287" w:rsidRDefault="008147AB" w:rsidP="008147AB">
      <w:pPr>
        <w:pStyle w:val="-"/>
      </w:pPr>
      <w:r w:rsidRPr="00BF7287">
        <w:t xml:space="preserve">Tính trung bình của một tập </w:t>
      </w:r>
    </w:p>
    <w:p w14:paraId="65D8D31A" w14:textId="77777777" w:rsidR="008147AB" w:rsidRPr="00BF7287" w:rsidRDefault="008147AB" w:rsidP="008147AB">
      <w:pPr>
        <w:pStyle w:val="-"/>
      </w:pPr>
      <w:r w:rsidRPr="00BF7287">
        <w:t>Trả về giá trị {“mean”:np.mean(arr)}</w:t>
      </w:r>
    </w:p>
    <w:p w14:paraId="4A277246" w14:textId="77777777" w:rsidR="008147AB" w:rsidRPr="00BF7287" w:rsidRDefault="008147AB" w:rsidP="008147AB">
      <w:pPr>
        <w:pStyle w:val="DoanVB"/>
      </w:pPr>
      <w:r w:rsidRPr="00BF7287">
        <w:t>Kết quả:</w:t>
      </w:r>
    </w:p>
    <w:p w14:paraId="70711453" w14:textId="5566F59D" w:rsidR="008147AB" w:rsidRDefault="008147AB" w:rsidP="008147AB">
      <w:pPr>
        <w:jc w:val="center"/>
      </w:pPr>
      <w:r w:rsidRPr="00BF7287">
        <w:rPr>
          <w:rFonts w:cs="Times New Roman"/>
          <w:noProof/>
        </w:rPr>
        <w:drawing>
          <wp:inline distT="0" distB="0" distL="0" distR="0" wp14:anchorId="57816051" wp14:editId="1AB04C1D">
            <wp:extent cx="5940425" cy="318663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86632"/>
                    </a:xfrm>
                    <a:prstGeom prst="rect">
                      <a:avLst/>
                    </a:prstGeom>
                  </pic:spPr>
                </pic:pic>
              </a:graphicData>
            </a:graphic>
          </wp:inline>
        </w:drawing>
      </w:r>
    </w:p>
    <w:p w14:paraId="69E95848" w14:textId="605138A2" w:rsidR="008147AB" w:rsidRDefault="008147AB" w:rsidP="00C543E0">
      <w:pPr>
        <w:pStyle w:val="Heading3"/>
      </w:pPr>
      <w:r>
        <w:t>Endpoint sử dụng Get</w:t>
      </w:r>
    </w:p>
    <w:p w14:paraId="26F69085" w14:textId="5B963021" w:rsidR="008147AB" w:rsidRDefault="00672676" w:rsidP="008147AB">
      <w:pPr>
        <w:jc w:val="center"/>
      </w:pPr>
      <w:r w:rsidRPr="00672676">
        <w:rPr>
          <w:rFonts w:cs="Times New Roman"/>
          <w:noProof/>
          <w:sz w:val="28"/>
          <w:szCs w:val="28"/>
        </w:rPr>
        <w:drawing>
          <wp:inline distT="0" distB="0" distL="0" distR="0" wp14:anchorId="41DEDE19" wp14:editId="1DFB4B5D">
            <wp:extent cx="3277057" cy="1362265"/>
            <wp:effectExtent l="0" t="0" r="0" b="9525"/>
            <wp:docPr id="1128514208" name="Picture 112851420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6341" name="Picture 1" descr="A screen shot of a computer code&#10;&#10;Description automatically generated"/>
                    <pic:cNvPicPr/>
                  </pic:nvPicPr>
                  <pic:blipFill>
                    <a:blip r:embed="rId33"/>
                    <a:stretch>
                      <a:fillRect/>
                    </a:stretch>
                  </pic:blipFill>
                  <pic:spPr>
                    <a:xfrm>
                      <a:off x="0" y="0"/>
                      <a:ext cx="3277057" cy="1362265"/>
                    </a:xfrm>
                    <a:prstGeom prst="rect">
                      <a:avLst/>
                    </a:prstGeom>
                  </pic:spPr>
                </pic:pic>
              </a:graphicData>
            </a:graphic>
          </wp:inline>
        </w:drawing>
      </w:r>
    </w:p>
    <w:p w14:paraId="614070FE" w14:textId="31EA44A5" w:rsidR="008147AB" w:rsidRDefault="008147AB" w:rsidP="008147AB">
      <w:pPr>
        <w:pStyle w:val="DoanVB"/>
      </w:pPr>
      <w:r w:rsidRPr="00BF7287">
        <w:t>Sử dụng pandas để đọc file: “confirmed_data” để đọc file dữ liệu về số ca nhiễm bệnh bởi covid-19</w:t>
      </w:r>
      <w:r>
        <w:t>.</w:t>
      </w:r>
    </w:p>
    <w:p w14:paraId="03583C18" w14:textId="6B062980" w:rsidR="008930F8" w:rsidRDefault="008930F8" w:rsidP="008147AB">
      <w:pPr>
        <w:pStyle w:val="DoanVB"/>
      </w:pPr>
    </w:p>
    <w:p w14:paraId="667309F6" w14:textId="4D0A8C65" w:rsidR="008930F8" w:rsidRPr="008930F8" w:rsidRDefault="008930F8" w:rsidP="008930F8">
      <w:pPr>
        <w:pStyle w:val="Heading4"/>
        <w:rPr>
          <w:lang w:val="en-US"/>
        </w:rPr>
      </w:pPr>
      <w:r>
        <w:rPr>
          <w:lang w:val="en-US"/>
        </w:rPr>
        <w:lastRenderedPageBreak/>
        <w:t>Truy vấn cột</w:t>
      </w:r>
    </w:p>
    <w:p w14:paraId="3B25677E" w14:textId="5C4B689F" w:rsidR="008147AB" w:rsidRDefault="008147AB" w:rsidP="008147AB">
      <w:pPr>
        <w:jc w:val="center"/>
      </w:pPr>
      <w:r w:rsidRPr="00BF7287">
        <w:rPr>
          <w:rFonts w:cs="Times New Roman"/>
          <w:noProof/>
          <w:sz w:val="28"/>
          <w:szCs w:val="28"/>
        </w:rPr>
        <w:drawing>
          <wp:inline distT="0" distB="0" distL="0" distR="0" wp14:anchorId="541BDDD0" wp14:editId="1EFF32F0">
            <wp:extent cx="5940425" cy="858696"/>
            <wp:effectExtent l="0" t="0" r="317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6"/>
                    <a:stretch>
                      <a:fillRect/>
                    </a:stretch>
                  </pic:blipFill>
                  <pic:spPr>
                    <a:xfrm>
                      <a:off x="0" y="0"/>
                      <a:ext cx="5940425" cy="858696"/>
                    </a:xfrm>
                    <a:prstGeom prst="rect">
                      <a:avLst/>
                    </a:prstGeom>
                  </pic:spPr>
                </pic:pic>
              </a:graphicData>
            </a:graphic>
          </wp:inline>
        </w:drawing>
      </w:r>
    </w:p>
    <w:p w14:paraId="257A571A" w14:textId="77777777" w:rsidR="008147AB" w:rsidRDefault="008147AB" w:rsidP="00C543E0">
      <w:pPr>
        <w:pStyle w:val="-"/>
      </w:pPr>
      <w:r>
        <w:rPr>
          <w:rStyle w:val="normaltextrun"/>
          <w:szCs w:val="26"/>
        </w:rPr>
        <w:t>Sử dụng phương thức get với endpoint là “/filter_confirmed_data” để biết số ca nhiễm bệnh trong 365 ngày đầu tiên kể từ khi phát hiện ca nhiễm bệnh tại quốc gia được chỉ định.</w:t>
      </w:r>
    </w:p>
    <w:p w14:paraId="616C37AA" w14:textId="77777777" w:rsidR="008147AB" w:rsidRDefault="008147AB" w:rsidP="00C543E0">
      <w:pPr>
        <w:pStyle w:val="-"/>
      </w:pPr>
      <w:r>
        <w:rPr>
          <w:rStyle w:val="normaltextrun"/>
          <w:szCs w:val="26"/>
        </w:rPr>
        <w:t>Khai biến hàm “filter_confirmed_data” với tham số truyền vào là “country”,cột bắt đầu và cột kết thúc được truy vấn.</w:t>
      </w:r>
      <w:r>
        <w:rPr>
          <w:rStyle w:val="eop"/>
          <w:szCs w:val="26"/>
        </w:rPr>
        <w:t> </w:t>
      </w:r>
    </w:p>
    <w:p w14:paraId="0FA06FF1" w14:textId="77777777" w:rsidR="008147AB" w:rsidRPr="00F26A46" w:rsidRDefault="008147AB" w:rsidP="00C543E0">
      <w:pPr>
        <w:pStyle w:val="-"/>
      </w:pPr>
      <w:r>
        <w:rPr>
          <w:rStyle w:val="normaltextrun"/>
          <w:szCs w:val="26"/>
        </w:rPr>
        <w:t>Khai báo “selected_cols” là bảng dữ liệu được truy vấn theo cột trong “confirmed_df”, cột bắt đầu, cột kết thúc</w:t>
      </w:r>
    </w:p>
    <w:p w14:paraId="18F33BB5" w14:textId="77777777" w:rsidR="008147AB" w:rsidRDefault="008147AB" w:rsidP="00C543E0">
      <w:pPr>
        <w:pStyle w:val="-"/>
      </w:pPr>
      <w:r>
        <w:rPr>
          <w:rStyle w:val="normaltextrun"/>
          <w:szCs w:val="26"/>
        </w:rPr>
        <w:t>Và trả về dữ liệu của cột được tham chiếu.</w:t>
      </w:r>
      <w:r>
        <w:rPr>
          <w:rStyle w:val="eop"/>
          <w:szCs w:val="26"/>
        </w:rPr>
        <w:t> </w:t>
      </w:r>
    </w:p>
    <w:p w14:paraId="46464959" w14:textId="77777777" w:rsidR="008147AB" w:rsidRPr="00BF7287" w:rsidRDefault="008147AB" w:rsidP="00C543E0">
      <w:pPr>
        <w:pStyle w:val="DoanVB"/>
      </w:pPr>
      <w:r w:rsidRPr="00BF7287">
        <w:t>Kết quả:</w:t>
      </w:r>
    </w:p>
    <w:p w14:paraId="53F97E97" w14:textId="15A44305" w:rsidR="008147AB" w:rsidRDefault="008147AB" w:rsidP="00C543E0">
      <w:pPr>
        <w:jc w:val="center"/>
      </w:pPr>
      <w:r w:rsidRPr="00BF7287">
        <w:rPr>
          <w:rFonts w:cs="Times New Roman"/>
          <w:noProof/>
        </w:rPr>
        <w:drawing>
          <wp:inline distT="0" distB="0" distL="0" distR="0" wp14:anchorId="59ABD05C" wp14:editId="7B784CC9">
            <wp:extent cx="5940425" cy="3186632"/>
            <wp:effectExtent l="0" t="0" r="317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7"/>
                    <a:stretch>
                      <a:fillRect/>
                    </a:stretch>
                  </pic:blipFill>
                  <pic:spPr>
                    <a:xfrm>
                      <a:off x="0" y="0"/>
                      <a:ext cx="5940425" cy="3186632"/>
                    </a:xfrm>
                    <a:prstGeom prst="rect">
                      <a:avLst/>
                    </a:prstGeom>
                  </pic:spPr>
                </pic:pic>
              </a:graphicData>
            </a:graphic>
          </wp:inline>
        </w:drawing>
      </w:r>
    </w:p>
    <w:p w14:paraId="0E335596" w14:textId="6A05A0E6" w:rsidR="008147AB" w:rsidRDefault="008930F8" w:rsidP="008930F8">
      <w:pPr>
        <w:pStyle w:val="Heading4"/>
      </w:pPr>
      <w:r>
        <w:t>Lấy số liệu ca nhiễm từ Việt Nam</w:t>
      </w:r>
    </w:p>
    <w:p w14:paraId="74FA7549" w14:textId="71FC0A05" w:rsidR="008930F8" w:rsidRDefault="008930F8" w:rsidP="008930F8">
      <w:pPr>
        <w:jc w:val="center"/>
      </w:pPr>
      <w:r w:rsidRPr="00BF7287">
        <w:rPr>
          <w:rFonts w:cs="Times New Roman"/>
          <w:noProof/>
          <w:sz w:val="28"/>
          <w:szCs w:val="28"/>
        </w:rPr>
        <w:drawing>
          <wp:inline distT="0" distB="0" distL="0" distR="0" wp14:anchorId="56D6F667" wp14:editId="5FB573F1">
            <wp:extent cx="5940425" cy="1675504"/>
            <wp:effectExtent l="0" t="0" r="3175" b="127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5940425" cy="1675504"/>
                    </a:xfrm>
                    <a:prstGeom prst="rect">
                      <a:avLst/>
                    </a:prstGeom>
                  </pic:spPr>
                </pic:pic>
              </a:graphicData>
            </a:graphic>
          </wp:inline>
        </w:drawing>
      </w:r>
    </w:p>
    <w:p w14:paraId="01EEEA46" w14:textId="77777777" w:rsidR="008930F8" w:rsidRPr="00BF7287" w:rsidRDefault="008930F8" w:rsidP="008930F8">
      <w:pPr>
        <w:pStyle w:val="-"/>
      </w:pPr>
      <w:r w:rsidRPr="00BF7287">
        <w:lastRenderedPageBreak/>
        <w:t xml:space="preserve">Khai báo vn_confirmed với tham số truyền vào là quốc gia việt nam </w:t>
      </w:r>
    </w:p>
    <w:p w14:paraId="459E36A7" w14:textId="1DBC84CC" w:rsidR="008930F8" w:rsidRPr="00BF7287" w:rsidRDefault="008930F8" w:rsidP="008930F8">
      <w:pPr>
        <w:pStyle w:val="-"/>
      </w:pPr>
      <w:r w:rsidRPr="00BF7287">
        <w:t>Sử dụng “vn_confirmed.drop…” để xóa cột</w:t>
      </w:r>
      <w:r>
        <w:t>.</w:t>
      </w:r>
    </w:p>
    <w:p w14:paraId="61A3797D" w14:textId="643F5681" w:rsidR="008930F8" w:rsidRPr="00BF7287" w:rsidRDefault="008930F8" w:rsidP="008930F8">
      <w:pPr>
        <w:pStyle w:val="-"/>
      </w:pPr>
      <w:r w:rsidRPr="00BF7287">
        <w:t>Sử dụng min_confirmed=np.min(vn_confirmed.values) để lấy ra số liệu ca nhiễm ít nhất  của Việt Nam</w:t>
      </w:r>
      <w:r>
        <w:t>.</w:t>
      </w:r>
    </w:p>
    <w:p w14:paraId="57789291" w14:textId="6CE68F3E" w:rsidR="008930F8" w:rsidRPr="00BF7287" w:rsidRDefault="008930F8" w:rsidP="008930F8">
      <w:pPr>
        <w:pStyle w:val="-"/>
      </w:pPr>
      <w:r w:rsidRPr="00BF7287">
        <w:t xml:space="preserve">  Sử dụng max_confirmed=np.max(vn_confirmed.values) để lấy ra số liệu ca nhiễm cao nhất của Việt Nam</w:t>
      </w:r>
      <w:r>
        <w:t>.</w:t>
      </w:r>
    </w:p>
    <w:p w14:paraId="479B9C91" w14:textId="64122B71" w:rsidR="008930F8" w:rsidRPr="00BF7287" w:rsidRDefault="008930F8" w:rsidP="008930F8">
      <w:pPr>
        <w:pStyle w:val="-"/>
      </w:pPr>
      <w:r w:rsidRPr="00BF7287">
        <w:t>Và trả về kiểu dữ liệu là int</w:t>
      </w:r>
      <w:r>
        <w:t>.</w:t>
      </w:r>
    </w:p>
    <w:p w14:paraId="4721D0FC" w14:textId="77777777" w:rsidR="008930F8" w:rsidRPr="00BF7287" w:rsidRDefault="008930F8" w:rsidP="008930F8">
      <w:pPr>
        <w:pStyle w:val="DoanVB"/>
      </w:pPr>
      <w:r w:rsidRPr="00BF7287">
        <w:t>Kết quả:</w:t>
      </w:r>
    </w:p>
    <w:p w14:paraId="6D1962C4" w14:textId="7660FF45" w:rsidR="008930F8" w:rsidRDefault="008930F8" w:rsidP="008930F8">
      <w:pPr>
        <w:jc w:val="center"/>
      </w:pPr>
      <w:r w:rsidRPr="00BF7287">
        <w:rPr>
          <w:rFonts w:cs="Times New Roman"/>
          <w:noProof/>
        </w:rPr>
        <w:drawing>
          <wp:inline distT="0" distB="0" distL="0" distR="0" wp14:anchorId="7DDE0781" wp14:editId="6EFBD28D">
            <wp:extent cx="5940425" cy="3186632"/>
            <wp:effectExtent l="0" t="0" r="317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9"/>
                    <a:stretch>
                      <a:fillRect/>
                    </a:stretch>
                  </pic:blipFill>
                  <pic:spPr>
                    <a:xfrm>
                      <a:off x="0" y="0"/>
                      <a:ext cx="5940425" cy="3186632"/>
                    </a:xfrm>
                    <a:prstGeom prst="rect">
                      <a:avLst/>
                    </a:prstGeom>
                  </pic:spPr>
                </pic:pic>
              </a:graphicData>
            </a:graphic>
          </wp:inline>
        </w:drawing>
      </w:r>
    </w:p>
    <w:p w14:paraId="022DE4D8" w14:textId="1A75D8A3" w:rsidR="008930F8" w:rsidRDefault="008930F8" w:rsidP="008930F8">
      <w:pPr>
        <w:pStyle w:val="Heading3"/>
      </w:pPr>
      <w:r>
        <w:t>Endpoint sử dụng Post</w:t>
      </w:r>
    </w:p>
    <w:p w14:paraId="3604A8F3" w14:textId="6D6E4624" w:rsidR="008930F8" w:rsidRDefault="008930F8" w:rsidP="008930F8">
      <w:pPr>
        <w:jc w:val="center"/>
      </w:pPr>
      <w:r w:rsidRPr="00BF7287">
        <w:rPr>
          <w:rFonts w:cs="Times New Roman"/>
          <w:noProof/>
          <w:sz w:val="28"/>
          <w:szCs w:val="28"/>
        </w:rPr>
        <w:drawing>
          <wp:inline distT="0" distB="0" distL="0" distR="0" wp14:anchorId="1BB88BDD" wp14:editId="11DA5AA8">
            <wp:extent cx="5487166" cy="16766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487166" cy="1676634"/>
                    </a:xfrm>
                    <a:prstGeom prst="rect">
                      <a:avLst/>
                    </a:prstGeom>
                  </pic:spPr>
                </pic:pic>
              </a:graphicData>
            </a:graphic>
          </wp:inline>
        </w:drawing>
      </w:r>
    </w:p>
    <w:p w14:paraId="383CDCEE" w14:textId="7AF82BE4" w:rsidR="008930F8" w:rsidRPr="00BF7287" w:rsidRDefault="008930F8" w:rsidP="008930F8">
      <w:pPr>
        <w:pStyle w:val="-"/>
      </w:pPr>
      <w:r w:rsidRPr="00BF7287">
        <w:t>Sử dụng phương thức get_country_confirmed để lấy dữ liệu các quốc gia ở trong data</w:t>
      </w:r>
      <w:r>
        <w:t>.</w:t>
      </w:r>
    </w:p>
    <w:p w14:paraId="11F4581A" w14:textId="1DB8C576" w:rsidR="008930F8" w:rsidRPr="00BF7287" w:rsidRDefault="008930F8" w:rsidP="008930F8">
      <w:pPr>
        <w:pStyle w:val="-"/>
      </w:pPr>
      <w:r w:rsidRPr="00BF7287">
        <w:t>Sử dụng confirmed_data để lấy tên quốc gia và kiểm tra có phải trong danh sách các quốc gia đó hay không</w:t>
      </w:r>
      <w:r>
        <w:t>.</w:t>
      </w:r>
    </w:p>
    <w:p w14:paraId="65E4956A" w14:textId="36499991" w:rsidR="008930F8" w:rsidRPr="00BF7287" w:rsidRDefault="008930F8" w:rsidP="008930F8">
      <w:pPr>
        <w:pStyle w:val="-"/>
      </w:pPr>
      <w:r w:rsidRPr="00BF7287">
        <w:t>Total_confirmed để lấy dữ liệu số ca nhiễm bệnh kể từ ngày bắt đầu cho đến ngày cuối cùng phát hiện ra ca nhiễm và tính tổng</w:t>
      </w:r>
      <w:r>
        <w:t>.</w:t>
      </w:r>
    </w:p>
    <w:p w14:paraId="0D44F7A6" w14:textId="4095252B" w:rsidR="008930F8" w:rsidRPr="00BF7287" w:rsidRDefault="008930F8" w:rsidP="008930F8">
      <w:pPr>
        <w:pStyle w:val="-"/>
      </w:pPr>
      <w:r w:rsidRPr="00BF7287">
        <w:lastRenderedPageBreak/>
        <w:t>Trả về dữ liệu {“confirmed_cases”: total_confirmed. to _ dict()} và chuyển dữ liệu thành kiểu dict</w:t>
      </w:r>
      <w:r>
        <w:t>.</w:t>
      </w:r>
    </w:p>
    <w:p w14:paraId="29DD639D" w14:textId="77777777" w:rsidR="008930F8" w:rsidRPr="00BF7287" w:rsidRDefault="008930F8" w:rsidP="008930F8">
      <w:pPr>
        <w:pStyle w:val="DoanVB"/>
      </w:pPr>
      <w:r w:rsidRPr="00BF7287">
        <w:t>Kết quả:</w:t>
      </w:r>
    </w:p>
    <w:p w14:paraId="3A85D0E2" w14:textId="0D2EFAAA" w:rsidR="008930F8" w:rsidRDefault="008930F8" w:rsidP="008930F8">
      <w:pPr>
        <w:jc w:val="center"/>
      </w:pPr>
      <w:r w:rsidRPr="00BF7287">
        <w:rPr>
          <w:rFonts w:cs="Times New Roman"/>
          <w:noProof/>
        </w:rPr>
        <w:drawing>
          <wp:inline distT="0" distB="0" distL="0" distR="0" wp14:anchorId="08011E70" wp14:editId="3FE69D1D">
            <wp:extent cx="5940425" cy="3186632"/>
            <wp:effectExtent l="0" t="0" r="3175"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41"/>
                    <a:stretch>
                      <a:fillRect/>
                    </a:stretch>
                  </pic:blipFill>
                  <pic:spPr>
                    <a:xfrm>
                      <a:off x="0" y="0"/>
                      <a:ext cx="5940425" cy="3186632"/>
                    </a:xfrm>
                    <a:prstGeom prst="rect">
                      <a:avLst/>
                    </a:prstGeom>
                  </pic:spPr>
                </pic:pic>
              </a:graphicData>
            </a:graphic>
          </wp:inline>
        </w:drawing>
      </w:r>
    </w:p>
    <w:p w14:paraId="5E530CF2" w14:textId="1B898257" w:rsidR="008930F8" w:rsidRDefault="008930F8" w:rsidP="008930F8">
      <w:pPr>
        <w:pStyle w:val="Heading1"/>
      </w:pPr>
      <w:r>
        <w:lastRenderedPageBreak/>
        <w:t>Swagger UI</w:t>
      </w:r>
    </w:p>
    <w:p w14:paraId="12A0D7E4" w14:textId="15108400" w:rsidR="008930F8" w:rsidRDefault="008930F8" w:rsidP="008930F8">
      <w:pPr>
        <w:pStyle w:val="Heading2"/>
      </w:pPr>
      <w:r>
        <w:t>Swagger UI là gì?</w:t>
      </w:r>
    </w:p>
    <w:p w14:paraId="0B4AC1A8" w14:textId="36F16FAC" w:rsidR="008930F8" w:rsidRPr="00BF7287" w:rsidRDefault="008930F8" w:rsidP="008930F8">
      <w:pPr>
        <w:pStyle w:val="DoanVB"/>
      </w:pPr>
      <w:r w:rsidRPr="00BF7287">
        <w:t xml:space="preserve">Swagger UI là một công cụ mã nguồn mở được sử dụng để tạo tài liệu API tự động và cung cấp cho người dùng một giao diện đồ họa để khám phá các API đó. Nó được </w:t>
      </w:r>
      <w:r>
        <w:br/>
      </w:r>
      <w:r w:rsidRPr="00BF7287">
        <w:t xml:space="preserve">xây dựng trên cơ sở của các tài liệu API được định dạng bằng Swagger hoặc OpenAPI, </w:t>
      </w:r>
      <w:r>
        <w:br/>
      </w:r>
      <w:r w:rsidRPr="00BF7287">
        <w:t>cho phép người dùng dễ dàng xem và tương tác với các API đó thông qua giao diện web.</w:t>
      </w:r>
    </w:p>
    <w:p w14:paraId="4DF3F617" w14:textId="63F4F065" w:rsidR="008930F8" w:rsidRPr="00BF7287" w:rsidRDefault="008930F8" w:rsidP="008930F8">
      <w:pPr>
        <w:pStyle w:val="DoanVB"/>
      </w:pPr>
      <w:r w:rsidRPr="00BF7287">
        <w:t xml:space="preserve">Swagger UI cung cấp một giao diện đơn giản và trực quan, cho phép người dùng khám phá tài liệu API, kiểm tra các yêu cầu và phản hồi, và thử nghiệm các API đó </w:t>
      </w:r>
      <w:r>
        <w:br/>
      </w:r>
      <w:r w:rsidRPr="00BF7287">
        <w:t xml:space="preserve">bằng cách gửi các yêu cầu HTTP tương ứng. Nó cung cấp cả một số tính năng tiện ích như </w:t>
      </w:r>
      <w:r>
        <w:br/>
      </w:r>
      <w:r w:rsidRPr="00BF7287">
        <w:t xml:space="preserve">auto-complete và syntax highlighting để giúp người dùng viết yêu cầu HTTP chính xác và </w:t>
      </w:r>
      <w:r>
        <w:br/>
      </w:r>
      <w:r w:rsidRPr="00BF7287">
        <w:t>nhanh chóng hơn.</w:t>
      </w:r>
    </w:p>
    <w:p w14:paraId="35A4A275" w14:textId="51D4F1C6" w:rsidR="008930F8" w:rsidRDefault="008930F8" w:rsidP="008930F8">
      <w:pPr>
        <w:pStyle w:val="Heading2"/>
      </w:pPr>
      <w:r>
        <w:t>Thực hành về Swagger UI</w:t>
      </w:r>
    </w:p>
    <w:p w14:paraId="714C1623" w14:textId="5D14FF4A" w:rsidR="008930F8" w:rsidRDefault="008930F8" w:rsidP="008930F8">
      <w:pPr>
        <w:pStyle w:val="Heading3"/>
      </w:pPr>
      <w:r>
        <w:t xml:space="preserve">Swagger của </w:t>
      </w:r>
      <w:r w:rsidR="001D3E13">
        <w:t>Trần Minh Hải</w:t>
      </w:r>
      <w:r>
        <w:t xml:space="preserve"> – A361</w:t>
      </w:r>
      <w:r w:rsidR="001D3E13">
        <w:t>54</w:t>
      </w:r>
    </w:p>
    <w:p w14:paraId="2E30B019" w14:textId="77777777" w:rsidR="008930F8" w:rsidRDefault="008930F8" w:rsidP="008930F8">
      <w:pPr>
        <w:jc w:val="center"/>
      </w:pPr>
      <w:r w:rsidRPr="00564095">
        <w:rPr>
          <w:noProof/>
          <w:lang w:val="en-US" w:eastAsia="ja-JP"/>
        </w:rPr>
        <w:drawing>
          <wp:inline distT="0" distB="0" distL="0" distR="0" wp14:anchorId="5A490A94" wp14:editId="7890B106">
            <wp:extent cx="5731510" cy="3573145"/>
            <wp:effectExtent l="0" t="0" r="2540" b="825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42"/>
                    <a:srcRect l="11595" t="11595"/>
                    <a:stretch/>
                  </pic:blipFill>
                  <pic:spPr>
                    <a:xfrm>
                      <a:off x="0" y="0"/>
                      <a:ext cx="5731510" cy="3573145"/>
                    </a:xfrm>
                    <a:prstGeom prst="rect">
                      <a:avLst/>
                    </a:prstGeom>
                  </pic:spPr>
                </pic:pic>
              </a:graphicData>
            </a:graphic>
          </wp:inline>
        </w:drawing>
      </w:r>
    </w:p>
    <w:p w14:paraId="02B6129E" w14:textId="3F70716A" w:rsidR="008930F8" w:rsidRDefault="008930F8" w:rsidP="008930F8">
      <w:pPr>
        <w:pStyle w:val="Heading3"/>
      </w:pPr>
      <w:r>
        <w:lastRenderedPageBreak/>
        <w:t xml:space="preserve">Swagger của </w:t>
      </w:r>
      <w:r w:rsidR="001C1F83">
        <w:t>Nguyễn Quyết Tiến</w:t>
      </w:r>
      <w:r>
        <w:t xml:space="preserve"> – A35</w:t>
      </w:r>
      <w:r w:rsidR="001C1F83">
        <w:t>884</w:t>
      </w:r>
    </w:p>
    <w:p w14:paraId="47CBDA64" w14:textId="6AD95A03" w:rsidR="008930F8" w:rsidRDefault="008930F8" w:rsidP="008930F8">
      <w:pPr>
        <w:jc w:val="center"/>
      </w:pPr>
      <w:r w:rsidRPr="00BF7287">
        <w:rPr>
          <w:rFonts w:cs="Times New Roman"/>
          <w:noProof/>
          <w:lang w:val="en-US" w:eastAsia="ja-JP"/>
        </w:rPr>
        <w:drawing>
          <wp:inline distT="0" distB="0" distL="0" distR="0" wp14:anchorId="2F5F0DFE" wp14:editId="60D5FEAD">
            <wp:extent cx="5551996" cy="2814063"/>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43"/>
                    <a:srcRect l="3132" t="12245"/>
                    <a:stretch/>
                  </pic:blipFill>
                  <pic:spPr bwMode="auto">
                    <a:xfrm>
                      <a:off x="0" y="0"/>
                      <a:ext cx="5551996" cy="2814063"/>
                    </a:xfrm>
                    <a:prstGeom prst="rect">
                      <a:avLst/>
                    </a:prstGeom>
                    <a:ln>
                      <a:noFill/>
                    </a:ln>
                    <a:extLst>
                      <a:ext uri="{53640926-AAD7-44D8-BBD7-CCE9431645EC}">
                        <a14:shadowObscured xmlns:a14="http://schemas.microsoft.com/office/drawing/2010/main"/>
                      </a:ext>
                    </a:extLst>
                  </pic:spPr>
                </pic:pic>
              </a:graphicData>
            </a:graphic>
          </wp:inline>
        </w:drawing>
      </w:r>
    </w:p>
    <w:p w14:paraId="18E34317" w14:textId="0DE56864" w:rsidR="008930F8" w:rsidRPr="008930F8" w:rsidRDefault="008930F8" w:rsidP="008930F8">
      <w:pPr>
        <w:jc w:val="center"/>
      </w:pPr>
      <w:r w:rsidRPr="00BF7287">
        <w:rPr>
          <w:rFonts w:cs="Times New Roman"/>
          <w:noProof/>
          <w:lang w:val="en-US" w:eastAsia="ja-JP"/>
        </w:rPr>
        <w:drawing>
          <wp:inline distT="0" distB="0" distL="0" distR="0" wp14:anchorId="34E27003" wp14:editId="04CF7784">
            <wp:extent cx="5559328" cy="2828238"/>
            <wp:effectExtent l="0" t="0" r="381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44"/>
                    <a:srcRect l="7340" t="8891"/>
                    <a:stretch/>
                  </pic:blipFill>
                  <pic:spPr bwMode="auto">
                    <a:xfrm>
                      <a:off x="0" y="0"/>
                      <a:ext cx="5573311" cy="2835351"/>
                    </a:xfrm>
                    <a:prstGeom prst="rect">
                      <a:avLst/>
                    </a:prstGeom>
                    <a:ln>
                      <a:noFill/>
                    </a:ln>
                    <a:extLst>
                      <a:ext uri="{53640926-AAD7-44D8-BBD7-CCE9431645EC}">
                        <a14:shadowObscured xmlns:a14="http://schemas.microsoft.com/office/drawing/2010/main"/>
                      </a:ext>
                    </a:extLst>
                  </pic:spPr>
                </pic:pic>
              </a:graphicData>
            </a:graphic>
          </wp:inline>
        </w:drawing>
      </w:r>
    </w:p>
    <w:sectPr w:rsidR="008930F8" w:rsidRPr="008930F8" w:rsidSect="00A6234A">
      <w:headerReference w:type="default" r:id="rId45"/>
      <w:pgSz w:w="11907" w:h="16840" w:code="9"/>
      <w:pgMar w:top="1134" w:right="851" w:bottom="1134" w:left="1701" w:header="56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AD76" w14:textId="77777777" w:rsidR="003C7555" w:rsidRDefault="003C7555" w:rsidP="00365A42">
      <w:pPr>
        <w:spacing w:after="0" w:line="240" w:lineRule="auto"/>
      </w:pPr>
      <w:r>
        <w:separator/>
      </w:r>
    </w:p>
  </w:endnote>
  <w:endnote w:type="continuationSeparator" w:id="0">
    <w:p w14:paraId="79F0BF70" w14:textId="77777777" w:rsidR="003C7555" w:rsidRDefault="003C7555" w:rsidP="00365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8A39F" w14:textId="77777777" w:rsidR="003C7555" w:rsidRDefault="003C7555" w:rsidP="00365A42">
      <w:pPr>
        <w:spacing w:after="0" w:line="240" w:lineRule="auto"/>
      </w:pPr>
      <w:r>
        <w:separator/>
      </w:r>
    </w:p>
  </w:footnote>
  <w:footnote w:type="continuationSeparator" w:id="0">
    <w:p w14:paraId="46E7E771" w14:textId="77777777" w:rsidR="003C7555" w:rsidRDefault="003C7555" w:rsidP="00365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DBFE" w14:textId="77777777" w:rsidR="00365A42" w:rsidRDefault="00365A42" w:rsidP="00365A42">
    <w:pPr>
      <w:pStyle w:val="Header"/>
      <w:jc w:val="cent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409"/>
    <w:multiLevelType w:val="multilevel"/>
    <w:tmpl w:val="A240E8A0"/>
    <w:lvl w:ilvl="0">
      <w:start w:val="1"/>
      <w:numFmt w:val="upperRoman"/>
      <w:pStyle w:val="Heading1"/>
      <w:lvlText w:val="%1."/>
      <w:lvlJc w:val="left"/>
      <w:pPr>
        <w:ind w:left="432" w:hanging="432"/>
      </w:pPr>
      <w:rPr>
        <w:rFonts w:hint="default"/>
      </w:rPr>
    </w:lvl>
    <w:lvl w:ilvl="1">
      <w:start w:val="1"/>
      <w:numFmt w:val="decimal"/>
      <w:pStyle w:val="Heading2"/>
      <w:lvlText w:val="%2."/>
      <w:lvlJc w:val="left"/>
      <w:pPr>
        <w:tabs>
          <w:tab w:val="num" w:pos="680"/>
        </w:tabs>
        <w:ind w:left="680" w:hanging="396"/>
      </w:pPr>
      <w:rPr>
        <w:rFonts w:hint="default"/>
      </w:rPr>
    </w:lvl>
    <w:lvl w:ilvl="2">
      <w:start w:val="1"/>
      <w:numFmt w:val="decimal"/>
      <w:pStyle w:val="Heading3"/>
      <w:lvlText w:val="%2.%3."/>
      <w:lvlJc w:val="left"/>
      <w:pPr>
        <w:tabs>
          <w:tab w:val="num" w:pos="851"/>
        </w:tabs>
        <w:ind w:left="851" w:hanging="284"/>
      </w:pPr>
      <w:rPr>
        <w:rFonts w:hint="default"/>
      </w:rPr>
    </w:lvl>
    <w:lvl w:ilvl="3">
      <w:start w:val="1"/>
      <w:numFmt w:val="decimal"/>
      <w:pStyle w:val="Heading4"/>
      <w:lvlText w:val="%2.%3.%4"/>
      <w:lvlJc w:val="left"/>
      <w:pPr>
        <w:tabs>
          <w:tab w:val="num" w:pos="851"/>
        </w:tabs>
        <w:ind w:left="851" w:hanging="28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AC97191"/>
    <w:multiLevelType w:val="hybridMultilevel"/>
    <w:tmpl w:val="D87A392A"/>
    <w:styleLink w:val="CurrentList8"/>
    <w:lvl w:ilvl="0" w:tplc="7E589102">
      <w:start w:val="1"/>
      <w:numFmt w:val="bullet"/>
      <w:lvlText w:val=""/>
      <w:lvlJc w:val="left"/>
      <w:pPr>
        <w:ind w:left="720" w:hanging="360"/>
      </w:pPr>
      <w:rPr>
        <w:rFonts w:ascii="Symbol" w:hAnsi="Symbol" w:hint="default"/>
      </w:rPr>
    </w:lvl>
    <w:lvl w:ilvl="1" w:tplc="7E2E100E">
      <w:start w:val="1"/>
      <w:numFmt w:val="bullet"/>
      <w:lvlText w:val="-"/>
      <w:lvlJc w:val="left"/>
      <w:pPr>
        <w:ind w:left="1440" w:hanging="360"/>
      </w:pPr>
      <w:rPr>
        <w:rFonts w:ascii="Symbol" w:hAnsi="Symbol" w:hint="default"/>
      </w:rPr>
    </w:lvl>
    <w:lvl w:ilvl="2" w:tplc="35AC5B60">
      <w:start w:val="1"/>
      <w:numFmt w:val="bullet"/>
      <w:lvlText w:val=""/>
      <w:lvlJc w:val="left"/>
      <w:pPr>
        <w:ind w:left="2160" w:hanging="360"/>
      </w:pPr>
      <w:rPr>
        <w:rFonts w:ascii="Wingdings" w:hAnsi="Wingdings" w:hint="default"/>
      </w:rPr>
    </w:lvl>
    <w:lvl w:ilvl="3" w:tplc="F6D87852">
      <w:start w:val="1"/>
      <w:numFmt w:val="bullet"/>
      <w:lvlText w:val=""/>
      <w:lvlJc w:val="left"/>
      <w:pPr>
        <w:ind w:left="2880" w:hanging="360"/>
      </w:pPr>
      <w:rPr>
        <w:rFonts w:ascii="Symbol" w:hAnsi="Symbol" w:hint="default"/>
      </w:rPr>
    </w:lvl>
    <w:lvl w:ilvl="4" w:tplc="5F56DCD8">
      <w:start w:val="1"/>
      <w:numFmt w:val="bullet"/>
      <w:lvlText w:val="o"/>
      <w:lvlJc w:val="left"/>
      <w:pPr>
        <w:ind w:left="3600" w:hanging="360"/>
      </w:pPr>
      <w:rPr>
        <w:rFonts w:ascii="Courier New" w:hAnsi="Courier New" w:hint="default"/>
      </w:rPr>
    </w:lvl>
    <w:lvl w:ilvl="5" w:tplc="C846997A">
      <w:start w:val="1"/>
      <w:numFmt w:val="bullet"/>
      <w:lvlText w:val=""/>
      <w:lvlJc w:val="left"/>
      <w:pPr>
        <w:ind w:left="4320" w:hanging="360"/>
      </w:pPr>
      <w:rPr>
        <w:rFonts w:ascii="Wingdings" w:hAnsi="Wingdings" w:hint="default"/>
      </w:rPr>
    </w:lvl>
    <w:lvl w:ilvl="6" w:tplc="4F9C9D8A">
      <w:start w:val="1"/>
      <w:numFmt w:val="bullet"/>
      <w:lvlText w:val=""/>
      <w:lvlJc w:val="left"/>
      <w:pPr>
        <w:ind w:left="5040" w:hanging="360"/>
      </w:pPr>
      <w:rPr>
        <w:rFonts w:ascii="Symbol" w:hAnsi="Symbol" w:hint="default"/>
      </w:rPr>
    </w:lvl>
    <w:lvl w:ilvl="7" w:tplc="6308A088">
      <w:start w:val="1"/>
      <w:numFmt w:val="bullet"/>
      <w:lvlText w:val="o"/>
      <w:lvlJc w:val="left"/>
      <w:pPr>
        <w:ind w:left="5760" w:hanging="360"/>
      </w:pPr>
      <w:rPr>
        <w:rFonts w:ascii="Courier New" w:hAnsi="Courier New" w:hint="default"/>
      </w:rPr>
    </w:lvl>
    <w:lvl w:ilvl="8" w:tplc="15CA2F68">
      <w:start w:val="1"/>
      <w:numFmt w:val="bullet"/>
      <w:lvlText w:val=""/>
      <w:lvlJc w:val="left"/>
      <w:pPr>
        <w:ind w:left="6480" w:hanging="360"/>
      </w:pPr>
      <w:rPr>
        <w:rFonts w:ascii="Wingdings" w:hAnsi="Wingdings" w:hint="default"/>
      </w:rPr>
    </w:lvl>
  </w:abstractNum>
  <w:abstractNum w:abstractNumId="2" w15:restartNumberingAfterBreak="0">
    <w:nsid w:val="22821D1D"/>
    <w:multiLevelType w:val="hybridMultilevel"/>
    <w:tmpl w:val="02943C7C"/>
    <w:lvl w:ilvl="0" w:tplc="DA6011EE">
      <w:start w:val="2"/>
      <w:numFmt w:val="bullet"/>
      <w:lvlText w:val="-"/>
      <w:lvlJc w:val="left"/>
      <w:pPr>
        <w:tabs>
          <w:tab w:val="num" w:pos="851"/>
        </w:tabs>
        <w:ind w:left="851" w:hanging="284"/>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B4BF6"/>
    <w:multiLevelType w:val="hybridMultilevel"/>
    <w:tmpl w:val="457E5072"/>
    <w:lvl w:ilvl="0" w:tplc="CD4ED5C6">
      <w:start w:val="1"/>
      <w:numFmt w:val="bullet"/>
      <w:lvlText w:val=""/>
      <w:lvlJc w:val="left"/>
      <w:pPr>
        <w:tabs>
          <w:tab w:val="num" w:pos="284"/>
        </w:tabs>
        <w:ind w:left="284" w:hanging="284"/>
      </w:pPr>
      <w:rPr>
        <w:rFonts w:ascii="Symbol" w:hAnsi="Symbol" w:hint="default"/>
        <w:b/>
        <w:bCs w:val="0"/>
      </w:rPr>
    </w:lvl>
    <w:lvl w:ilvl="1" w:tplc="BC385538">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C4D3F31"/>
    <w:multiLevelType w:val="hybridMultilevel"/>
    <w:tmpl w:val="16F04AAE"/>
    <w:lvl w:ilvl="0" w:tplc="7B84E68C">
      <w:start w:val="1"/>
      <w:numFmt w:val="bullet"/>
      <w:pStyle w:val="a"/>
      <w:lvlText w:val=""/>
      <w:lvlJc w:val="left"/>
      <w:pPr>
        <w:ind w:left="1134" w:hanging="283"/>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5" w15:restartNumberingAfterBreak="0">
    <w:nsid w:val="312A63C3"/>
    <w:multiLevelType w:val="multilevel"/>
    <w:tmpl w:val="F70C146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45D1B81"/>
    <w:multiLevelType w:val="hybridMultilevel"/>
    <w:tmpl w:val="FC863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B5961"/>
    <w:multiLevelType w:val="multilevel"/>
    <w:tmpl w:val="56127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F60A6E"/>
    <w:multiLevelType w:val="hybridMultilevel"/>
    <w:tmpl w:val="1E8A077E"/>
    <w:lvl w:ilvl="0" w:tplc="D5908BC8">
      <w:start w:val="3"/>
      <w:numFmt w:val="bullet"/>
      <w:pStyle w:val="-"/>
      <w:lvlText w:val="-"/>
      <w:lvlJc w:val="left"/>
      <w:pPr>
        <w:ind w:left="851" w:hanging="284"/>
      </w:pPr>
      <w:rPr>
        <w:rFonts w:ascii="Times New Roman" w:hAnsi="Times New Roman" w:cs="Times New Roman" w:hint="default"/>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B9063F2"/>
    <w:multiLevelType w:val="hybridMultilevel"/>
    <w:tmpl w:val="FAC275E8"/>
    <w:lvl w:ilvl="0" w:tplc="66E86A1A">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C5E05"/>
    <w:multiLevelType w:val="hybridMultilevel"/>
    <w:tmpl w:val="C28C02C0"/>
    <w:lvl w:ilvl="0" w:tplc="5F2E04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DDF4786"/>
    <w:multiLevelType w:val="multilevel"/>
    <w:tmpl w:val="E810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ED5751"/>
    <w:multiLevelType w:val="hybridMultilevel"/>
    <w:tmpl w:val="FDBEE9F0"/>
    <w:lvl w:ilvl="0" w:tplc="5F2E04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371952">
    <w:abstractNumId w:val="9"/>
  </w:num>
  <w:num w:numId="2" w16cid:durableId="1572931779">
    <w:abstractNumId w:val="4"/>
  </w:num>
  <w:num w:numId="3" w16cid:durableId="346371449">
    <w:abstractNumId w:val="9"/>
  </w:num>
  <w:num w:numId="4" w16cid:durableId="1214274520">
    <w:abstractNumId w:val="5"/>
  </w:num>
  <w:num w:numId="5" w16cid:durableId="722750528">
    <w:abstractNumId w:val="5"/>
  </w:num>
  <w:num w:numId="6" w16cid:durableId="2068920416">
    <w:abstractNumId w:val="0"/>
  </w:num>
  <w:num w:numId="7" w16cid:durableId="1070617217">
    <w:abstractNumId w:val="8"/>
  </w:num>
  <w:num w:numId="8" w16cid:durableId="1000163527">
    <w:abstractNumId w:val="0"/>
  </w:num>
  <w:num w:numId="9" w16cid:durableId="942150251">
    <w:abstractNumId w:val="8"/>
  </w:num>
  <w:num w:numId="10" w16cid:durableId="1533612047">
    <w:abstractNumId w:val="4"/>
  </w:num>
  <w:num w:numId="11" w16cid:durableId="354422537">
    <w:abstractNumId w:val="8"/>
  </w:num>
  <w:num w:numId="12" w16cid:durableId="416558043">
    <w:abstractNumId w:val="4"/>
  </w:num>
  <w:num w:numId="13" w16cid:durableId="2009822091">
    <w:abstractNumId w:val="8"/>
  </w:num>
  <w:num w:numId="14" w16cid:durableId="1365908810">
    <w:abstractNumId w:val="8"/>
  </w:num>
  <w:num w:numId="15" w16cid:durableId="1533612423">
    <w:abstractNumId w:val="4"/>
    <w:lvlOverride w:ilvl="0">
      <w:startOverride w:val="1"/>
    </w:lvlOverride>
  </w:num>
  <w:num w:numId="16" w16cid:durableId="1421684738">
    <w:abstractNumId w:val="8"/>
    <w:lvlOverride w:ilvl="0">
      <w:startOverride w:val="3"/>
    </w:lvlOverride>
  </w:num>
  <w:num w:numId="17" w16cid:durableId="243612938">
    <w:abstractNumId w:val="4"/>
    <w:lvlOverride w:ilvl="0">
      <w:startOverride w:val="1"/>
    </w:lvlOverride>
  </w:num>
  <w:num w:numId="18" w16cid:durableId="1397162497">
    <w:abstractNumId w:val="11"/>
  </w:num>
  <w:num w:numId="19" w16cid:durableId="125927286">
    <w:abstractNumId w:val="3"/>
  </w:num>
  <w:num w:numId="20" w16cid:durableId="600913927">
    <w:abstractNumId w:val="2"/>
  </w:num>
  <w:num w:numId="21" w16cid:durableId="422846076">
    <w:abstractNumId w:val="1"/>
  </w:num>
  <w:num w:numId="22" w16cid:durableId="1984653666">
    <w:abstractNumId w:val="10"/>
  </w:num>
  <w:num w:numId="23" w16cid:durableId="360277613">
    <w:abstractNumId w:val="6"/>
  </w:num>
  <w:num w:numId="24" w16cid:durableId="1200163601">
    <w:abstractNumId w:val="12"/>
  </w:num>
  <w:num w:numId="25" w16cid:durableId="199322827">
    <w:abstractNumId w:val="13"/>
  </w:num>
  <w:num w:numId="26" w16cid:durableId="9867830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730"/>
    <w:rsid w:val="0001609F"/>
    <w:rsid w:val="00022869"/>
    <w:rsid w:val="00062D3C"/>
    <w:rsid w:val="000F0BB5"/>
    <w:rsid w:val="000F3FE2"/>
    <w:rsid w:val="001242B6"/>
    <w:rsid w:val="00130F1A"/>
    <w:rsid w:val="001507A0"/>
    <w:rsid w:val="0019020E"/>
    <w:rsid w:val="001C1F83"/>
    <w:rsid w:val="001D3E13"/>
    <w:rsid w:val="00214D07"/>
    <w:rsid w:val="0026779E"/>
    <w:rsid w:val="00274A24"/>
    <w:rsid w:val="002B4386"/>
    <w:rsid w:val="00300BA4"/>
    <w:rsid w:val="00357897"/>
    <w:rsid w:val="00365A42"/>
    <w:rsid w:val="00386D4D"/>
    <w:rsid w:val="003A6E11"/>
    <w:rsid w:val="003C7555"/>
    <w:rsid w:val="00470730"/>
    <w:rsid w:val="004A720F"/>
    <w:rsid w:val="00527B18"/>
    <w:rsid w:val="005445DA"/>
    <w:rsid w:val="00591A75"/>
    <w:rsid w:val="005D58B6"/>
    <w:rsid w:val="005E01FF"/>
    <w:rsid w:val="006078E6"/>
    <w:rsid w:val="00672676"/>
    <w:rsid w:val="006B3317"/>
    <w:rsid w:val="00700BD3"/>
    <w:rsid w:val="007A2F54"/>
    <w:rsid w:val="007F1D4E"/>
    <w:rsid w:val="008147AB"/>
    <w:rsid w:val="008216C6"/>
    <w:rsid w:val="0082614D"/>
    <w:rsid w:val="008930F8"/>
    <w:rsid w:val="00895313"/>
    <w:rsid w:val="00897BFC"/>
    <w:rsid w:val="00913539"/>
    <w:rsid w:val="009222E5"/>
    <w:rsid w:val="00931797"/>
    <w:rsid w:val="009F6B88"/>
    <w:rsid w:val="00A6234A"/>
    <w:rsid w:val="00AA0C86"/>
    <w:rsid w:val="00AE5766"/>
    <w:rsid w:val="00B01589"/>
    <w:rsid w:val="00B02D08"/>
    <w:rsid w:val="00B7395E"/>
    <w:rsid w:val="00BD3D0B"/>
    <w:rsid w:val="00C17506"/>
    <w:rsid w:val="00C543E0"/>
    <w:rsid w:val="00CC278D"/>
    <w:rsid w:val="00D167BA"/>
    <w:rsid w:val="00D563B6"/>
    <w:rsid w:val="00E1018E"/>
    <w:rsid w:val="00E70FFE"/>
    <w:rsid w:val="00EA77A2"/>
    <w:rsid w:val="00F218A3"/>
    <w:rsid w:val="00F35938"/>
    <w:rsid w:val="00FF41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EDCBE"/>
  <w15:chartTrackingRefBased/>
  <w15:docId w15:val="{960F095D-FD8D-470F-99FE-22157AAA9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730"/>
    <w:pPr>
      <w:jc w:val="both"/>
    </w:pPr>
    <w:rPr>
      <w:sz w:val="26"/>
      <w:lang w:val="en-GB"/>
    </w:rPr>
  </w:style>
  <w:style w:type="paragraph" w:styleId="Heading1">
    <w:name w:val="heading 1"/>
    <w:basedOn w:val="Normal"/>
    <w:next w:val="Normal"/>
    <w:link w:val="Heading1Char"/>
    <w:autoRedefine/>
    <w:uiPriority w:val="9"/>
    <w:qFormat/>
    <w:rsid w:val="008930F8"/>
    <w:pPr>
      <w:keepNext/>
      <w:keepLines/>
      <w:pageBreakBefore/>
      <w:numPr>
        <w:numId w:val="6"/>
      </w:numPr>
      <w:spacing w:before="240"/>
      <w:ind w:left="431" w:hanging="431"/>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470730"/>
    <w:pPr>
      <w:keepNext/>
      <w:keepLines/>
      <w:numPr>
        <w:ilvl w:val="1"/>
        <w:numId w:val="6"/>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70730"/>
    <w:pPr>
      <w:keepNext/>
      <w:keepLines/>
      <w:numPr>
        <w:ilvl w:val="2"/>
        <w:numId w:val="6"/>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8147AB"/>
    <w:pPr>
      <w:keepNext/>
      <w:keepLines/>
      <w:numPr>
        <w:ilvl w:val="3"/>
        <w:numId w:val="6"/>
      </w:numPr>
      <w:spacing w:before="120" w:after="120" w:line="288" w:lineRule="auto"/>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730"/>
    <w:rPr>
      <w:rFonts w:eastAsiaTheme="majorEastAsia" w:cstheme="majorBidi"/>
      <w:b/>
      <w:sz w:val="26"/>
      <w:szCs w:val="26"/>
      <w:lang w:val="en-GB"/>
    </w:rPr>
  </w:style>
  <w:style w:type="character" w:customStyle="1" w:styleId="Heading1Char">
    <w:name w:val="Heading 1 Char"/>
    <w:basedOn w:val="DefaultParagraphFont"/>
    <w:link w:val="Heading1"/>
    <w:uiPriority w:val="9"/>
    <w:rsid w:val="008930F8"/>
    <w:rPr>
      <w:rFonts w:eastAsiaTheme="majorEastAsia" w:cstheme="majorBidi"/>
      <w:b/>
      <w:caps/>
      <w:sz w:val="26"/>
      <w:szCs w:val="32"/>
      <w:lang w:val="en-GB"/>
    </w:rPr>
  </w:style>
  <w:style w:type="character" w:customStyle="1" w:styleId="Heading3Char">
    <w:name w:val="Heading 3 Char"/>
    <w:basedOn w:val="DefaultParagraphFont"/>
    <w:link w:val="Heading3"/>
    <w:uiPriority w:val="9"/>
    <w:rsid w:val="00470730"/>
    <w:rPr>
      <w:rFonts w:eastAsiaTheme="majorEastAsia" w:cstheme="majorBidi"/>
      <w:b/>
      <w:i/>
      <w:sz w:val="26"/>
      <w:szCs w:val="24"/>
      <w:lang w:val="en-GB"/>
    </w:rPr>
  </w:style>
  <w:style w:type="paragraph" w:customStyle="1" w:styleId="-">
    <w:name w:val="-"/>
    <w:basedOn w:val="Normal"/>
    <w:link w:val="-Char"/>
    <w:qFormat/>
    <w:rsid w:val="0026779E"/>
    <w:pPr>
      <w:numPr>
        <w:numId w:val="14"/>
      </w:numPr>
      <w:spacing w:before="100" w:after="100" w:line="288" w:lineRule="auto"/>
    </w:pPr>
    <w:rPr>
      <w:szCs w:val="18"/>
    </w:rPr>
  </w:style>
  <w:style w:type="paragraph" w:customStyle="1" w:styleId="a">
    <w:name w:val="+"/>
    <w:basedOn w:val="Normal"/>
    <w:qFormat/>
    <w:rsid w:val="00B02D08"/>
    <w:pPr>
      <w:numPr>
        <w:numId w:val="12"/>
      </w:numPr>
      <w:spacing w:before="100" w:after="100" w:line="288" w:lineRule="auto"/>
    </w:pPr>
  </w:style>
  <w:style w:type="paragraph" w:customStyle="1" w:styleId="DoanVB">
    <w:name w:val="DoanVB"/>
    <w:basedOn w:val="Normal"/>
    <w:link w:val="DoanVBChar"/>
    <w:qFormat/>
    <w:rsid w:val="00897BFC"/>
    <w:pPr>
      <w:shd w:val="clear" w:color="auto" w:fill="FFFFFF"/>
      <w:ind w:firstLine="567"/>
    </w:pPr>
    <w:rPr>
      <w:rFonts w:eastAsia="Times New Roman" w:cs="Times New Roman"/>
      <w:szCs w:val="26"/>
      <w:lang w:val="vi-VN" w:eastAsia="en-GB"/>
    </w:rPr>
  </w:style>
  <w:style w:type="table" w:styleId="TableGrid">
    <w:name w:val="Table Grid"/>
    <w:basedOn w:val="TableNormal"/>
    <w:uiPriority w:val="39"/>
    <w:rsid w:val="00D56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22E5"/>
    <w:pPr>
      <w:ind w:left="720"/>
      <w:contextualSpacing/>
    </w:pPr>
  </w:style>
  <w:style w:type="paragraph" w:styleId="Header">
    <w:name w:val="header"/>
    <w:basedOn w:val="Normal"/>
    <w:link w:val="HeaderChar"/>
    <w:uiPriority w:val="99"/>
    <w:unhideWhenUsed/>
    <w:rsid w:val="0036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A42"/>
    <w:rPr>
      <w:sz w:val="26"/>
    </w:rPr>
  </w:style>
  <w:style w:type="paragraph" w:styleId="Footer">
    <w:name w:val="footer"/>
    <w:basedOn w:val="Normal"/>
    <w:link w:val="FooterChar"/>
    <w:uiPriority w:val="99"/>
    <w:unhideWhenUsed/>
    <w:rsid w:val="0036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A42"/>
    <w:rPr>
      <w:sz w:val="26"/>
    </w:rPr>
  </w:style>
  <w:style w:type="paragraph" w:styleId="TOC1">
    <w:name w:val="toc 1"/>
    <w:basedOn w:val="Normal"/>
    <w:next w:val="Normal"/>
    <w:autoRedefine/>
    <w:uiPriority w:val="1"/>
    <w:unhideWhenUsed/>
    <w:qFormat/>
    <w:rsid w:val="00470730"/>
    <w:pPr>
      <w:tabs>
        <w:tab w:val="left" w:pos="1100"/>
        <w:tab w:val="right" w:leader="dot" w:pos="9016"/>
      </w:tabs>
      <w:spacing w:before="960" w:after="0"/>
      <w:jc w:val="center"/>
    </w:pPr>
    <w:rPr>
      <w:b/>
    </w:rPr>
  </w:style>
  <w:style w:type="paragraph" w:customStyle="1" w:styleId="Tru">
    <w:name w:val="Tru"/>
    <w:basedOn w:val="Normal"/>
    <w:link w:val="TruChar"/>
    <w:qFormat/>
    <w:rsid w:val="00470730"/>
    <w:pPr>
      <w:numPr>
        <w:numId w:val="18"/>
      </w:numPr>
      <w:spacing w:before="60" w:after="60" w:line="312" w:lineRule="auto"/>
    </w:pPr>
    <w:rPr>
      <w:rFonts w:eastAsiaTheme="minorEastAsia" w:cs="Times New Roman"/>
      <w:szCs w:val="24"/>
      <w:lang w:val="en-US" w:eastAsia="ja-JP"/>
    </w:rPr>
  </w:style>
  <w:style w:type="character" w:customStyle="1" w:styleId="TruChar">
    <w:name w:val="Tru Char"/>
    <w:basedOn w:val="DefaultParagraphFont"/>
    <w:link w:val="Tru"/>
    <w:rsid w:val="00470730"/>
    <w:rPr>
      <w:rFonts w:eastAsiaTheme="minorEastAsia" w:cs="Times New Roman"/>
      <w:sz w:val="26"/>
      <w:szCs w:val="24"/>
      <w:lang w:eastAsia="ja-JP"/>
    </w:rPr>
  </w:style>
  <w:style w:type="paragraph" w:styleId="NoSpacing">
    <w:name w:val="No Spacing"/>
    <w:uiPriority w:val="1"/>
    <w:qFormat/>
    <w:rsid w:val="00470730"/>
    <w:pPr>
      <w:spacing w:after="0" w:line="240" w:lineRule="auto"/>
      <w:jc w:val="both"/>
    </w:pPr>
    <w:rPr>
      <w:sz w:val="26"/>
      <w:lang w:val="en-GB"/>
    </w:rPr>
  </w:style>
  <w:style w:type="character" w:customStyle="1" w:styleId="-Char">
    <w:name w:val="- Char"/>
    <w:basedOn w:val="DefaultParagraphFont"/>
    <w:link w:val="-"/>
    <w:rsid w:val="00470730"/>
    <w:rPr>
      <w:sz w:val="26"/>
      <w:szCs w:val="18"/>
      <w:lang w:val="en-GB"/>
    </w:rPr>
  </w:style>
  <w:style w:type="numbering" w:customStyle="1" w:styleId="CurrentList8">
    <w:name w:val="Current List8"/>
    <w:uiPriority w:val="99"/>
    <w:rsid w:val="00470730"/>
    <w:pPr>
      <w:numPr>
        <w:numId w:val="21"/>
      </w:numPr>
    </w:pPr>
  </w:style>
  <w:style w:type="character" w:customStyle="1" w:styleId="Heading4Char">
    <w:name w:val="Heading 4 Char"/>
    <w:basedOn w:val="DefaultParagraphFont"/>
    <w:link w:val="Heading4"/>
    <w:uiPriority w:val="9"/>
    <w:rsid w:val="008147AB"/>
    <w:rPr>
      <w:rFonts w:eastAsiaTheme="majorEastAsia" w:cstheme="majorBidi"/>
      <w:b/>
      <w:i/>
      <w:iCs/>
      <w:sz w:val="26"/>
      <w:lang w:val="en-GB"/>
    </w:rPr>
  </w:style>
  <w:style w:type="character" w:customStyle="1" w:styleId="DoanVBChar">
    <w:name w:val="DoanVB Char"/>
    <w:basedOn w:val="DefaultParagraphFont"/>
    <w:link w:val="DoanVB"/>
    <w:rsid w:val="008147AB"/>
    <w:rPr>
      <w:rFonts w:eastAsia="Times New Roman" w:cs="Times New Roman"/>
      <w:sz w:val="26"/>
      <w:szCs w:val="26"/>
      <w:shd w:val="clear" w:color="auto" w:fill="FFFFFF"/>
      <w:lang w:val="vi-VN" w:eastAsia="en-GB"/>
    </w:rPr>
  </w:style>
  <w:style w:type="paragraph" w:customStyle="1" w:styleId="paragraph">
    <w:name w:val="paragraph"/>
    <w:basedOn w:val="Normal"/>
    <w:rsid w:val="008147AB"/>
    <w:pPr>
      <w:spacing w:before="100" w:beforeAutospacing="1" w:after="100" w:afterAutospacing="1" w:line="240" w:lineRule="auto"/>
    </w:pPr>
    <w:rPr>
      <w:rFonts w:eastAsia="Times New Roman" w:cs="Times New Roman"/>
      <w:sz w:val="24"/>
      <w:szCs w:val="24"/>
      <w:lang w:val="en-US" w:eastAsia="ja-JP"/>
    </w:rPr>
  </w:style>
  <w:style w:type="character" w:customStyle="1" w:styleId="normaltextrun">
    <w:name w:val="normaltextrun"/>
    <w:basedOn w:val="DefaultParagraphFont"/>
    <w:rsid w:val="008147AB"/>
  </w:style>
  <w:style w:type="character" w:customStyle="1" w:styleId="eop">
    <w:name w:val="eop"/>
    <w:basedOn w:val="DefaultParagraphFont"/>
    <w:rsid w:val="00814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VanB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C796-FD44-41A5-AF76-A8C7A7244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VanBan</Template>
  <TotalTime>25</TotalTime>
  <Pages>20</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Hai</dc:creator>
  <cp:keywords/>
  <dc:description/>
  <cp:lastModifiedBy>Trần Hải</cp:lastModifiedBy>
  <cp:revision>4</cp:revision>
  <dcterms:created xsi:type="dcterms:W3CDTF">2023-07-14T06:17:00Z</dcterms:created>
  <dcterms:modified xsi:type="dcterms:W3CDTF">2023-07-14T07:04:00Z</dcterms:modified>
</cp:coreProperties>
</file>